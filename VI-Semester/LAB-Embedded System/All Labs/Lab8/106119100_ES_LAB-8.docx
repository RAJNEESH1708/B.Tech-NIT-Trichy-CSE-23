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FEB8B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1EE081D6" wp14:editId="3F7FE2C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567"/>
        <w:gridCol w:w="1773"/>
        <w:gridCol w:w="57"/>
        <w:gridCol w:w="5995"/>
        <w:gridCol w:w="68"/>
        <w:gridCol w:w="1170"/>
        <w:gridCol w:w="1002"/>
        <w:gridCol w:w="158"/>
      </w:tblGrid>
      <w:tr w:rsidR="00DF198B" w14:paraId="0EA6A1C3" w14:textId="77777777" w:rsidTr="00B54757">
        <w:trPr>
          <w:trHeight w:val="888"/>
        </w:trPr>
        <w:tc>
          <w:tcPr>
            <w:tcW w:w="10790" w:type="dxa"/>
            <w:gridSpan w:val="8"/>
          </w:tcPr>
          <w:p w14:paraId="11FC1462" w14:textId="37B918BB" w:rsidR="00DF198B" w:rsidRPr="002E39E4" w:rsidRDefault="002E39E4">
            <w:pPr>
              <w:rPr>
                <w:sz w:val="40"/>
                <w:szCs w:val="40"/>
              </w:rPr>
            </w:pPr>
            <w:r w:rsidRPr="002E39E4">
              <w:rPr>
                <w:color w:val="FF0000"/>
                <w:sz w:val="40"/>
                <w:szCs w:val="40"/>
                <w:highlight w:val="yellow"/>
              </w:rPr>
              <w:t xml:space="preserve">Date : </w:t>
            </w:r>
            <w:r w:rsidR="00FA4A75">
              <w:rPr>
                <w:color w:val="FF0000"/>
                <w:sz w:val="40"/>
                <w:szCs w:val="40"/>
                <w:highlight w:val="yellow"/>
              </w:rPr>
              <w:t>1</w:t>
            </w:r>
            <w:r w:rsidR="003D4DCE">
              <w:rPr>
                <w:color w:val="FF0000"/>
                <w:sz w:val="40"/>
                <w:szCs w:val="40"/>
                <w:highlight w:val="yellow"/>
              </w:rPr>
              <w:t>8</w:t>
            </w:r>
            <w:r w:rsidRPr="002E39E4">
              <w:rPr>
                <w:color w:val="FF0000"/>
                <w:sz w:val="40"/>
                <w:szCs w:val="40"/>
                <w:highlight w:val="yellow"/>
              </w:rPr>
              <w:t>/0</w:t>
            </w:r>
            <w:r w:rsidR="00FA4A75">
              <w:rPr>
                <w:color w:val="FF0000"/>
                <w:sz w:val="40"/>
                <w:szCs w:val="40"/>
                <w:highlight w:val="yellow"/>
              </w:rPr>
              <w:t>4</w:t>
            </w:r>
            <w:r w:rsidRPr="002E39E4">
              <w:rPr>
                <w:color w:val="FF0000"/>
                <w:sz w:val="40"/>
                <w:szCs w:val="40"/>
                <w:highlight w:val="yellow"/>
              </w:rPr>
              <w:t>/2022</w:t>
            </w:r>
          </w:p>
        </w:tc>
      </w:tr>
      <w:tr w:rsidR="00DF198B" w14:paraId="198006D4" w14:textId="77777777" w:rsidTr="00B54757">
        <w:trPr>
          <w:trHeight w:val="1790"/>
        </w:trPr>
        <w:tc>
          <w:tcPr>
            <w:tcW w:w="567" w:type="dxa"/>
            <w:tcBorders>
              <w:right w:val="single" w:sz="18" w:space="0" w:color="476166" w:themeColor="accent1"/>
            </w:tcBorders>
          </w:tcPr>
          <w:p w14:paraId="2998651F" w14:textId="77777777" w:rsidR="00DF198B" w:rsidRDefault="00DF198B"/>
        </w:tc>
        <w:tc>
          <w:tcPr>
            <w:tcW w:w="10065" w:type="dxa"/>
            <w:gridSpan w:val="6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C4E67DC" w14:textId="62D8C479" w:rsidR="00B54757" w:rsidRDefault="00092E41" w:rsidP="00B54757">
            <w:pPr>
              <w:jc w:val="center"/>
              <w:rPr>
                <w:sz w:val="64"/>
                <w:szCs w:val="64"/>
                <w:u w:val="single"/>
              </w:rPr>
            </w:pPr>
            <w:r w:rsidRPr="00B54757">
              <w:rPr>
                <w:sz w:val="64"/>
                <w:szCs w:val="64"/>
              </w:rPr>
              <w:t>CSLR</w:t>
            </w:r>
            <w:r w:rsidR="00B54757" w:rsidRPr="00B54757">
              <w:rPr>
                <w:sz w:val="64"/>
                <w:szCs w:val="64"/>
              </w:rPr>
              <w:t>6</w:t>
            </w:r>
            <w:r w:rsidRPr="00B54757">
              <w:rPr>
                <w:sz w:val="64"/>
                <w:szCs w:val="64"/>
              </w:rPr>
              <w:t xml:space="preserve">1 : </w:t>
            </w:r>
            <w:r w:rsidR="00B54757" w:rsidRPr="00B54757">
              <w:rPr>
                <w:sz w:val="64"/>
                <w:szCs w:val="64"/>
              </w:rPr>
              <w:t>EMBEDDED SYSTEMS</w:t>
            </w:r>
            <w:r w:rsidRPr="00092E41">
              <w:rPr>
                <w:sz w:val="64"/>
                <w:szCs w:val="64"/>
                <w:u w:val="single"/>
              </w:rPr>
              <w:t xml:space="preserve"> </w:t>
            </w:r>
          </w:p>
          <w:p w14:paraId="566C2157" w14:textId="1E55AC4F" w:rsidR="00DF198B" w:rsidRPr="00B54757" w:rsidRDefault="00092E41" w:rsidP="00092E41">
            <w:pPr>
              <w:jc w:val="center"/>
              <w:rPr>
                <w:rFonts w:asciiTheme="minorHAnsi" w:hAnsiTheme="minorHAnsi"/>
                <w:b/>
                <w:bCs/>
                <w:sz w:val="64"/>
                <w:szCs w:val="64"/>
              </w:rPr>
            </w:pPr>
            <w:r w:rsidRPr="00B54757">
              <w:rPr>
                <w:rFonts w:asciiTheme="minorHAnsi" w:hAnsiTheme="minorHAnsi"/>
                <w:b/>
                <w:bCs/>
                <w:sz w:val="64"/>
                <w:szCs w:val="64"/>
              </w:rPr>
              <w:t>LAB-</w:t>
            </w:r>
            <w:r w:rsidR="006A2F09">
              <w:rPr>
                <w:rFonts w:asciiTheme="minorHAnsi" w:hAnsiTheme="minorHAnsi"/>
                <w:b/>
                <w:bCs/>
                <w:sz w:val="64"/>
                <w:szCs w:val="64"/>
              </w:rPr>
              <w:t>8</w:t>
            </w:r>
          </w:p>
        </w:tc>
        <w:tc>
          <w:tcPr>
            <w:tcW w:w="158" w:type="dxa"/>
            <w:tcBorders>
              <w:left w:val="single" w:sz="18" w:space="0" w:color="476166" w:themeColor="accent1"/>
            </w:tcBorders>
          </w:tcPr>
          <w:p w14:paraId="0D47E099" w14:textId="77777777" w:rsidR="00DF198B" w:rsidRDefault="00DF198B"/>
        </w:tc>
      </w:tr>
      <w:tr w:rsidR="00DF198B" w14:paraId="0202FC5C" w14:textId="77777777" w:rsidTr="00B54757">
        <w:trPr>
          <w:trHeight w:val="1837"/>
        </w:trPr>
        <w:tc>
          <w:tcPr>
            <w:tcW w:w="567" w:type="dxa"/>
          </w:tcPr>
          <w:p w14:paraId="5F92C429" w14:textId="77777777" w:rsidR="00DF198B" w:rsidRDefault="00DF198B"/>
        </w:tc>
        <w:tc>
          <w:tcPr>
            <w:tcW w:w="9063" w:type="dxa"/>
            <w:gridSpan w:val="5"/>
          </w:tcPr>
          <w:p w14:paraId="1C7C4E3C" w14:textId="77777777" w:rsidR="00DF198B" w:rsidRDefault="00DF198B"/>
        </w:tc>
        <w:tc>
          <w:tcPr>
            <w:tcW w:w="1160" w:type="dxa"/>
            <w:gridSpan w:val="2"/>
          </w:tcPr>
          <w:p w14:paraId="67D21881" w14:textId="77777777" w:rsidR="00DF198B" w:rsidRDefault="00DF198B"/>
        </w:tc>
      </w:tr>
      <w:tr w:rsidR="00DF198B" w14:paraId="7F0AAD96" w14:textId="77777777" w:rsidTr="00185F4A">
        <w:trPr>
          <w:trHeight w:val="929"/>
        </w:trPr>
        <w:tc>
          <w:tcPr>
            <w:tcW w:w="2397" w:type="dxa"/>
            <w:gridSpan w:val="3"/>
          </w:tcPr>
          <w:p w14:paraId="479813B0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30381E9B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3FAFEB7" w14:textId="77777777" w:rsidR="00DF198B" w:rsidRDefault="00DF198B"/>
        </w:tc>
      </w:tr>
      <w:tr w:rsidR="00DF198B" w14:paraId="6A2E1DB8" w14:textId="77777777" w:rsidTr="00185F4A">
        <w:trPr>
          <w:trHeight w:val="1460"/>
        </w:trPr>
        <w:tc>
          <w:tcPr>
            <w:tcW w:w="2397" w:type="dxa"/>
            <w:gridSpan w:val="3"/>
          </w:tcPr>
          <w:p w14:paraId="57B23E1D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3923ED8" w14:textId="49AC6D66" w:rsidR="00092E41" w:rsidRDefault="00092E41" w:rsidP="00CE66ED">
            <w:pPr>
              <w:pStyle w:val="Heading2"/>
              <w:jc w:val="left"/>
            </w:pPr>
            <w:r w:rsidRPr="00092E41">
              <w:rPr>
                <w:b w:val="0"/>
                <w:bCs/>
              </w:rPr>
              <w:t>Roll no.:</w:t>
            </w:r>
            <w:r>
              <w:t xml:space="preserve"> 106119100</w:t>
            </w:r>
          </w:p>
          <w:p w14:paraId="26DE1163" w14:textId="77777777" w:rsidR="00CE66ED" w:rsidRPr="00CE66ED" w:rsidRDefault="00CE66ED" w:rsidP="00CE66ED"/>
          <w:p w14:paraId="1FB48AD0" w14:textId="76EDAB55" w:rsidR="00CE66ED" w:rsidRDefault="00092E41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Name:</w:t>
            </w:r>
            <w:r>
              <w:t xml:space="preserve"> Rajneesh Pandey</w:t>
            </w:r>
          </w:p>
          <w:p w14:paraId="541BA165" w14:textId="77777777" w:rsidR="00CE66ED" w:rsidRPr="00CE66ED" w:rsidRDefault="00CE66ED" w:rsidP="00CE66ED"/>
          <w:p w14:paraId="32C6E2EB" w14:textId="16D2CE72" w:rsidR="00092E41" w:rsidRDefault="00CE66ED" w:rsidP="00092E41">
            <w:pPr>
              <w:pStyle w:val="Heading2"/>
              <w:jc w:val="left"/>
            </w:pPr>
            <w:r w:rsidRPr="00CE66ED">
              <w:rPr>
                <w:b w:val="0"/>
                <w:bCs/>
              </w:rPr>
              <w:t>Section:</w:t>
            </w:r>
            <w:r>
              <w:t xml:space="preserve"> CSE-B</w:t>
            </w:r>
          </w:p>
          <w:p w14:paraId="6E746F66" w14:textId="77777777" w:rsidR="00CE66ED" w:rsidRDefault="00CE66ED" w:rsidP="00CE66ED"/>
          <w:p w14:paraId="6C05CAA8" w14:textId="12FC2718" w:rsidR="00CE66ED" w:rsidRPr="00CE66ED" w:rsidRDefault="00CE66ED" w:rsidP="00CE66ED"/>
        </w:tc>
        <w:tc>
          <w:tcPr>
            <w:tcW w:w="2398" w:type="dxa"/>
            <w:gridSpan w:val="4"/>
          </w:tcPr>
          <w:p w14:paraId="353C6CFE" w14:textId="77777777" w:rsidR="00DF198B" w:rsidRDefault="00DF198B"/>
        </w:tc>
      </w:tr>
      <w:tr w:rsidR="00DF198B" w14:paraId="7E5AC17C" w14:textId="77777777" w:rsidTr="00185F4A">
        <w:tc>
          <w:tcPr>
            <w:tcW w:w="2340" w:type="dxa"/>
            <w:gridSpan w:val="2"/>
          </w:tcPr>
          <w:p w14:paraId="6D7F830A" w14:textId="77777777" w:rsidR="00DF198B" w:rsidRDefault="00DF198B"/>
        </w:tc>
        <w:tc>
          <w:tcPr>
            <w:tcW w:w="6120" w:type="dxa"/>
            <w:gridSpan w:val="3"/>
          </w:tcPr>
          <w:p w14:paraId="4FD31915" w14:textId="77777777" w:rsidR="00DF198B" w:rsidRDefault="00DF198B"/>
        </w:tc>
        <w:tc>
          <w:tcPr>
            <w:tcW w:w="2330" w:type="dxa"/>
            <w:gridSpan w:val="3"/>
          </w:tcPr>
          <w:p w14:paraId="70761D9B" w14:textId="77777777" w:rsidR="00DF198B" w:rsidRDefault="00DF198B"/>
        </w:tc>
      </w:tr>
    </w:tbl>
    <w:p w14:paraId="35FBFB32" w14:textId="41BBBF46" w:rsidR="0048120C" w:rsidRDefault="0048120C"/>
    <w:p w14:paraId="5AA5A4D7" w14:textId="618993D6" w:rsidR="00092E41" w:rsidRDefault="00092E41"/>
    <w:p w14:paraId="75F961DD" w14:textId="7B2C556A" w:rsidR="00CE66ED" w:rsidRDefault="00CE66ED"/>
    <w:p w14:paraId="6ED5C6B4" w14:textId="1A34E9B2" w:rsidR="00CE66ED" w:rsidRDefault="00CE66ED"/>
    <w:p w14:paraId="7AF60057" w14:textId="4A781007" w:rsidR="00CE66ED" w:rsidRDefault="00CE66ED"/>
    <w:p w14:paraId="7B0BB149" w14:textId="0A9D2812" w:rsidR="00CE66ED" w:rsidRPr="00CE66ED" w:rsidRDefault="00CE66ED" w:rsidP="00CE66ED"/>
    <w:p w14:paraId="4A16F967" w14:textId="6E6ACD77" w:rsidR="00CE66ED" w:rsidRPr="00CE66ED" w:rsidRDefault="00CE66ED" w:rsidP="00CE66ED"/>
    <w:p w14:paraId="12594166" w14:textId="052EA094" w:rsidR="00CE66ED" w:rsidRPr="00CE66ED" w:rsidRDefault="00CE66ED" w:rsidP="00CE66ED"/>
    <w:p w14:paraId="68D2FBEB" w14:textId="01176262" w:rsidR="00CE66ED" w:rsidRPr="00CE66ED" w:rsidRDefault="00CE66ED" w:rsidP="00CE66ED"/>
    <w:p w14:paraId="7925EE50" w14:textId="3F34736B" w:rsidR="00CE66ED" w:rsidRPr="00CE66ED" w:rsidRDefault="00CE66ED" w:rsidP="00CE66ED"/>
    <w:p w14:paraId="5A3C94BB" w14:textId="6122A100" w:rsidR="00CE66ED" w:rsidRPr="00CE66ED" w:rsidRDefault="00CE66ED" w:rsidP="00CE66ED"/>
    <w:p w14:paraId="08875964" w14:textId="4B7D0361" w:rsidR="00CE66ED" w:rsidRPr="00CE66ED" w:rsidRDefault="00CE66ED" w:rsidP="00CE66ED"/>
    <w:p w14:paraId="15F786F8" w14:textId="54018CB1" w:rsidR="00CE66ED" w:rsidRPr="00CE66ED" w:rsidRDefault="00CE66ED" w:rsidP="00CE66ED"/>
    <w:p w14:paraId="5A7F4FC5" w14:textId="612420DD" w:rsidR="00CE66ED" w:rsidRPr="00CE66ED" w:rsidRDefault="00CE66ED" w:rsidP="00CE66ED"/>
    <w:p w14:paraId="420DB87E" w14:textId="236B9D6E" w:rsidR="00CE66ED" w:rsidRPr="00CE66ED" w:rsidRDefault="00CE66ED" w:rsidP="00CE66ED"/>
    <w:p w14:paraId="72834EC3" w14:textId="32718BD2" w:rsidR="00CE66ED" w:rsidRPr="00CE66ED" w:rsidRDefault="00CE66ED" w:rsidP="00CE66ED"/>
    <w:p w14:paraId="490DD03B" w14:textId="31FA3237" w:rsidR="00CE66ED" w:rsidRPr="00CE66ED" w:rsidRDefault="00CE66ED" w:rsidP="00CE66ED"/>
    <w:p w14:paraId="66652618" w14:textId="517356D0" w:rsidR="00CE66ED" w:rsidRPr="00CE66ED" w:rsidRDefault="00CE66ED" w:rsidP="00CE66ED"/>
    <w:p w14:paraId="50D63936" w14:textId="455DA9AE" w:rsidR="00CE66ED" w:rsidRPr="002E39E4" w:rsidRDefault="00CE66ED" w:rsidP="00CE66ED">
      <w:pPr>
        <w:rPr>
          <w:sz w:val="36"/>
          <w:szCs w:val="36"/>
        </w:rPr>
      </w:pPr>
    </w:p>
    <w:p w14:paraId="761A649F" w14:textId="56D8D81D" w:rsidR="006A2F09" w:rsidRDefault="006A2F09" w:rsidP="006A2F09">
      <w:pPr>
        <w:shd w:val="clear" w:color="auto" w:fill="FFFFFF"/>
        <w:spacing w:line="285" w:lineRule="atLeast"/>
        <w:rPr>
          <w:sz w:val="36"/>
          <w:szCs w:val="36"/>
        </w:rPr>
      </w:pPr>
      <w:r w:rsidRPr="006A2F09">
        <w:rPr>
          <w:sz w:val="36"/>
          <w:szCs w:val="36"/>
        </w:rPr>
        <w:lastRenderedPageBreak/>
        <w:t xml:space="preserve">1. Interface force sensor with Arduino board and display the amount of force given as input to sensor in LCD screen. Also, interface LED RGB and change </w:t>
      </w:r>
      <w:r w:rsidR="001C6E22" w:rsidRPr="006A2F09">
        <w:rPr>
          <w:sz w:val="36"/>
          <w:szCs w:val="36"/>
        </w:rPr>
        <w:t>colour</w:t>
      </w:r>
      <w:r w:rsidRPr="006A2F09">
        <w:rPr>
          <w:sz w:val="36"/>
          <w:szCs w:val="36"/>
        </w:rPr>
        <w:t xml:space="preserve"> of the LED based on </w:t>
      </w:r>
      <w:proofErr w:type="gramStart"/>
      <w:r w:rsidRPr="006A2F09">
        <w:rPr>
          <w:sz w:val="36"/>
          <w:szCs w:val="36"/>
        </w:rPr>
        <w:t>the some</w:t>
      </w:r>
      <w:proofErr w:type="gramEnd"/>
      <w:r w:rsidRPr="006A2F09">
        <w:rPr>
          <w:sz w:val="36"/>
          <w:szCs w:val="36"/>
        </w:rPr>
        <w:t xml:space="preserve"> threshold values.</w:t>
      </w:r>
    </w:p>
    <w:p w14:paraId="340F5261" w14:textId="136B17EA" w:rsidR="00E845A5" w:rsidRDefault="00E845A5" w:rsidP="006A2F09">
      <w:pPr>
        <w:shd w:val="clear" w:color="auto" w:fill="FFFFFF"/>
        <w:spacing w:line="285" w:lineRule="atLeast"/>
        <w:rPr>
          <w:sz w:val="36"/>
          <w:szCs w:val="36"/>
        </w:rPr>
      </w:pPr>
    </w:p>
    <w:p w14:paraId="0E813511" w14:textId="73586FEE" w:rsidR="00E845A5" w:rsidRPr="00E845A5" w:rsidRDefault="00E845A5" w:rsidP="006A2F09">
      <w:pPr>
        <w:shd w:val="clear" w:color="auto" w:fill="FFFFFF"/>
        <w:spacing w:line="285" w:lineRule="atLeast"/>
        <w:rPr>
          <w:rFonts w:ascii="Ubuntu" w:hAnsi="Ubuntu"/>
          <w:sz w:val="30"/>
          <w:szCs w:val="30"/>
        </w:rPr>
      </w:pPr>
      <w:r w:rsidRPr="00E845A5">
        <w:rPr>
          <w:rFonts w:ascii="Ubuntu" w:hAnsi="Ubuntu"/>
          <w:sz w:val="30"/>
          <w:szCs w:val="30"/>
        </w:rPr>
        <w:t xml:space="preserve">Link </w:t>
      </w:r>
    </w:p>
    <w:p w14:paraId="63881B73" w14:textId="5149DA7C" w:rsidR="00E845A5" w:rsidRPr="00E845A5" w:rsidRDefault="00E845A5" w:rsidP="006A2F09">
      <w:pPr>
        <w:shd w:val="clear" w:color="auto" w:fill="FFFFFF"/>
        <w:spacing w:line="285" w:lineRule="atLeast"/>
        <w:rPr>
          <w:rFonts w:ascii="Ubuntu" w:hAnsi="Ubuntu"/>
          <w:sz w:val="30"/>
          <w:szCs w:val="30"/>
        </w:rPr>
      </w:pPr>
      <w:hyperlink r:id="rId12" w:history="1">
        <w:r w:rsidRPr="00E845A5">
          <w:rPr>
            <w:rStyle w:val="Hyperlink"/>
            <w:rFonts w:ascii="Ubuntu" w:hAnsi="Ubuntu"/>
            <w:sz w:val="30"/>
            <w:szCs w:val="30"/>
          </w:rPr>
          <w:t>https://www.tinkercad.com/things/5DcUnGz3VKH-106119100-lab8-q1/editel?sharecode=JHq59qpZhKhb5HB661qiAM9QHw7z_XDrp2QK9USTIS4</w:t>
        </w:r>
      </w:hyperlink>
    </w:p>
    <w:p w14:paraId="5407C07F" w14:textId="77777777" w:rsidR="00E845A5" w:rsidRDefault="00E845A5" w:rsidP="006A2F09">
      <w:pPr>
        <w:shd w:val="clear" w:color="auto" w:fill="FFFFFF"/>
        <w:spacing w:line="285" w:lineRule="atLeast"/>
        <w:rPr>
          <w:sz w:val="36"/>
          <w:szCs w:val="36"/>
        </w:rPr>
      </w:pPr>
    </w:p>
    <w:p w14:paraId="049B2D0F" w14:textId="501C4508" w:rsidR="006A2F09" w:rsidRDefault="006A2F09" w:rsidP="006A2F09">
      <w:pPr>
        <w:shd w:val="clear" w:color="auto" w:fill="FFFFFF"/>
        <w:spacing w:line="285" w:lineRule="atLeast"/>
        <w:rPr>
          <w:sz w:val="36"/>
          <w:szCs w:val="36"/>
        </w:rPr>
      </w:pPr>
    </w:p>
    <w:p w14:paraId="4749D1C1" w14:textId="01F495AC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7F848E"/>
          <w:sz w:val="27"/>
          <w:szCs w:val="27"/>
          <w:lang w:bidi="ar-SA"/>
        </w:rPr>
        <w:t>//</w:t>
      </w:r>
      <w:r w:rsidRPr="00E845A5"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 xml:space="preserve"> </w:t>
      </w:r>
      <w:r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>106119100 Rajneesh</w:t>
      </w:r>
      <w:r w:rsidR="001C6E22"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 xml:space="preserve"> Pandey</w:t>
      </w:r>
    </w:p>
    <w:p w14:paraId="7600C36F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#include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98C379"/>
          <w:sz w:val="27"/>
          <w:szCs w:val="27"/>
          <w:lang w:bidi="ar-SA"/>
        </w:rPr>
        <w:t>&lt;</w:t>
      </w:r>
      <w:proofErr w:type="spellStart"/>
      <w:r w:rsidRPr="00E845A5">
        <w:rPr>
          <w:rFonts w:ascii="Fantasque Sans Mono" w:hAnsi="Fantasque Sans Mono"/>
          <w:color w:val="98C379"/>
          <w:sz w:val="27"/>
          <w:szCs w:val="27"/>
          <w:lang w:bidi="ar-SA"/>
        </w:rPr>
        <w:t>LiquidCrystal.h</w:t>
      </w:r>
      <w:proofErr w:type="spellEnd"/>
      <w:r w:rsidRPr="00E845A5">
        <w:rPr>
          <w:rFonts w:ascii="Fantasque Sans Mono" w:hAnsi="Fantasque Sans Mono"/>
          <w:color w:val="98C379"/>
          <w:sz w:val="27"/>
          <w:szCs w:val="27"/>
          <w:lang w:bidi="ar-SA"/>
        </w:rPr>
        <w:t>&gt;</w:t>
      </w:r>
    </w:p>
    <w:p w14:paraId="16566FDD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proofErr w:type="spellStart"/>
      <w:r w:rsidRPr="00E845A5">
        <w:rPr>
          <w:rFonts w:ascii="Fantasque Sans Mono" w:hAnsi="Fantasque Sans Mono"/>
          <w:color w:val="E5C07B"/>
          <w:sz w:val="27"/>
          <w:szCs w:val="27"/>
          <w:lang w:bidi="ar-SA"/>
        </w:rPr>
        <w:t>LiquidCrystal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lcd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D19A66"/>
          <w:sz w:val="27"/>
          <w:szCs w:val="27"/>
          <w:lang w:bidi="ar-SA"/>
        </w:rPr>
        <w:t>12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E845A5">
        <w:rPr>
          <w:rFonts w:ascii="Fantasque Sans Mono" w:hAnsi="Fantasque Sans Mono"/>
          <w:color w:val="D19A66"/>
          <w:sz w:val="27"/>
          <w:szCs w:val="27"/>
          <w:lang w:bidi="ar-SA"/>
        </w:rPr>
        <w:t>11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E845A5">
        <w:rPr>
          <w:rFonts w:ascii="Fantasque Sans Mono" w:hAnsi="Fantasque Sans Mono"/>
          <w:color w:val="D19A66"/>
          <w:sz w:val="27"/>
          <w:szCs w:val="27"/>
          <w:lang w:bidi="ar-SA"/>
        </w:rPr>
        <w:t>10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E845A5">
        <w:rPr>
          <w:rFonts w:ascii="Fantasque Sans Mono" w:hAnsi="Fantasque Sans Mono"/>
          <w:color w:val="D19A66"/>
          <w:sz w:val="27"/>
          <w:szCs w:val="27"/>
          <w:lang w:bidi="ar-SA"/>
        </w:rPr>
        <w:t>9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E845A5">
        <w:rPr>
          <w:rFonts w:ascii="Fantasque Sans Mono" w:hAnsi="Fantasque Sans Mono"/>
          <w:color w:val="D19A66"/>
          <w:sz w:val="27"/>
          <w:szCs w:val="27"/>
          <w:lang w:bidi="ar-SA"/>
        </w:rPr>
        <w:t>8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E845A5">
        <w:rPr>
          <w:rFonts w:ascii="Fantasque Sans Mono" w:hAnsi="Fantasque Sans Mono"/>
          <w:color w:val="D19A66"/>
          <w:sz w:val="27"/>
          <w:szCs w:val="27"/>
          <w:lang w:bidi="ar-SA"/>
        </w:rPr>
        <w:t>7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0D0E328D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int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force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proofErr w:type="gramStart"/>
      <w:r w:rsidRPr="00E845A5">
        <w:rPr>
          <w:rFonts w:ascii="Fantasque Sans Mono" w:hAnsi="Fantasque Sans Mono"/>
          <w:color w:val="D19A66"/>
          <w:sz w:val="27"/>
          <w:szCs w:val="27"/>
          <w:lang w:bidi="ar-SA"/>
        </w:rPr>
        <w:t>0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;</w:t>
      </w:r>
      <w:proofErr w:type="gramEnd"/>
    </w:p>
    <w:p w14:paraId="74B606B6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int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R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proofErr w:type="gramStart"/>
      <w:r w:rsidRPr="00E845A5">
        <w:rPr>
          <w:rFonts w:ascii="Fantasque Sans Mono" w:hAnsi="Fantasque Sans Mono"/>
          <w:color w:val="D19A66"/>
          <w:sz w:val="27"/>
          <w:szCs w:val="27"/>
          <w:lang w:bidi="ar-SA"/>
        </w:rPr>
        <w:t>4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;</w:t>
      </w:r>
      <w:proofErr w:type="gramEnd"/>
    </w:p>
    <w:p w14:paraId="062C7CDD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int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B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proofErr w:type="gramStart"/>
      <w:r w:rsidRPr="00E845A5">
        <w:rPr>
          <w:rFonts w:ascii="Fantasque Sans Mono" w:hAnsi="Fantasque Sans Mono"/>
          <w:color w:val="D19A66"/>
          <w:sz w:val="27"/>
          <w:szCs w:val="27"/>
          <w:lang w:bidi="ar-SA"/>
        </w:rPr>
        <w:t>3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;</w:t>
      </w:r>
      <w:proofErr w:type="gramEnd"/>
    </w:p>
    <w:p w14:paraId="73BEF0CA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int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G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proofErr w:type="gramStart"/>
      <w:r w:rsidRPr="00E845A5">
        <w:rPr>
          <w:rFonts w:ascii="Fantasque Sans Mono" w:hAnsi="Fantasque Sans Mono"/>
          <w:color w:val="D19A66"/>
          <w:sz w:val="27"/>
          <w:szCs w:val="27"/>
          <w:lang w:bidi="ar-SA"/>
        </w:rPr>
        <w:t>2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;</w:t>
      </w:r>
      <w:proofErr w:type="gramEnd"/>
    </w:p>
    <w:p w14:paraId="7F2872A9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void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setup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()</w:t>
      </w:r>
    </w:p>
    <w:p w14:paraId="4DC3B235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{</w:t>
      </w:r>
    </w:p>
    <w:p w14:paraId="67987BFC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proofErr w:type="spellStart"/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lcd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.</w:t>
      </w:r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begin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D19A66"/>
          <w:sz w:val="27"/>
          <w:szCs w:val="27"/>
          <w:lang w:bidi="ar-SA"/>
        </w:rPr>
        <w:t>16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E845A5">
        <w:rPr>
          <w:rFonts w:ascii="Fantasque Sans Mono" w:hAnsi="Fantasque Sans Mono"/>
          <w:color w:val="D19A66"/>
          <w:sz w:val="27"/>
          <w:szCs w:val="27"/>
          <w:lang w:bidi="ar-SA"/>
        </w:rPr>
        <w:t>2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5FD95F7E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proofErr w:type="spellStart"/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pinMode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(A0, INPUT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313142A9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proofErr w:type="spellStart"/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pinMode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G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, OUTPUT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49D717B9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proofErr w:type="spellStart"/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pinMode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R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, OUTPUT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5BB5F53D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proofErr w:type="spellStart"/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pinMode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B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, OUTPUT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6E8E079D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proofErr w:type="spellStart"/>
      <w:r w:rsidRPr="00E845A5">
        <w:rPr>
          <w:rFonts w:ascii="Fantasque Sans Mono" w:hAnsi="Fantasque Sans Mono"/>
          <w:color w:val="E5C07B"/>
          <w:sz w:val="27"/>
          <w:szCs w:val="27"/>
          <w:lang w:bidi="ar-SA"/>
        </w:rPr>
        <w:t>Serial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.</w:t>
      </w:r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begin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D19A66"/>
          <w:sz w:val="27"/>
          <w:szCs w:val="27"/>
          <w:lang w:bidi="ar-SA"/>
        </w:rPr>
        <w:t>9600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59C705CC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}</w:t>
      </w:r>
    </w:p>
    <w:p w14:paraId="43365560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void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loop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()</w:t>
      </w:r>
    </w:p>
    <w:p w14:paraId="16761DCB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{</w:t>
      </w:r>
    </w:p>
    <w:p w14:paraId="4C61A706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force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proofErr w:type="spellStart"/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analogRead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(A0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59516672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proofErr w:type="spellStart"/>
      <w:r w:rsidRPr="00E845A5">
        <w:rPr>
          <w:rFonts w:ascii="Fantasque Sans Mono" w:hAnsi="Fantasque Sans Mono"/>
          <w:color w:val="E5C07B"/>
          <w:sz w:val="27"/>
          <w:szCs w:val="27"/>
          <w:lang w:bidi="ar-SA"/>
        </w:rPr>
        <w:t>Serial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.</w:t>
      </w:r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println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force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22D41861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proofErr w:type="spellStart"/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lcd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.</w:t>
      </w:r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clear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3DB80978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proofErr w:type="spellStart"/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lcd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.</w:t>
      </w:r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print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force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58501E54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if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(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force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&lt;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D19A66"/>
          <w:sz w:val="27"/>
          <w:szCs w:val="27"/>
          <w:lang w:bidi="ar-SA"/>
        </w:rPr>
        <w:t>100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</w:t>
      </w:r>
    </w:p>
    <w:p w14:paraId="14A85F46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    {</w:t>
      </w:r>
    </w:p>
    <w:p w14:paraId="1A5BC358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</w:t>
      </w:r>
      <w:proofErr w:type="spellStart"/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digitalWrite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G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, HIGH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4D61C250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</w:t>
      </w:r>
      <w:proofErr w:type="spellStart"/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digitalWrite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B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, LOW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3A684B82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</w:t>
      </w:r>
      <w:proofErr w:type="spellStart"/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digitalWrite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R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, LOW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4E2588E7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lastRenderedPageBreak/>
        <w:t>    }</w:t>
      </w:r>
    </w:p>
    <w:p w14:paraId="1101D51F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else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if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(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force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&lt;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E845A5">
        <w:rPr>
          <w:rFonts w:ascii="Fantasque Sans Mono" w:hAnsi="Fantasque Sans Mono"/>
          <w:color w:val="D19A66"/>
          <w:sz w:val="27"/>
          <w:szCs w:val="27"/>
          <w:lang w:bidi="ar-SA"/>
        </w:rPr>
        <w:t>300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</w:t>
      </w:r>
    </w:p>
    <w:p w14:paraId="0E59B984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    {</w:t>
      </w:r>
    </w:p>
    <w:p w14:paraId="232EB9B9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</w:t>
      </w:r>
      <w:proofErr w:type="spellStart"/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digitalWrite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G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, LOW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5297AD98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</w:t>
      </w:r>
      <w:proofErr w:type="spellStart"/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digitalWrite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B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, HIGH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1FEB93AF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</w:t>
      </w:r>
      <w:proofErr w:type="spellStart"/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digitalWrite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R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, LOW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2B8D76E5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    }</w:t>
      </w:r>
    </w:p>
    <w:p w14:paraId="6D16EC41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r w:rsidRPr="00E845A5">
        <w:rPr>
          <w:rFonts w:ascii="Fantasque Sans Mono" w:hAnsi="Fantasque Sans Mono"/>
          <w:color w:val="C678DD"/>
          <w:sz w:val="27"/>
          <w:szCs w:val="27"/>
          <w:lang w:bidi="ar-SA"/>
        </w:rPr>
        <w:t>else</w:t>
      </w:r>
    </w:p>
    <w:p w14:paraId="23727B3E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    {</w:t>
      </w:r>
    </w:p>
    <w:p w14:paraId="79EEB649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</w:t>
      </w:r>
      <w:proofErr w:type="spellStart"/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digitalWrite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R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, HIGH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55D41AA2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</w:t>
      </w:r>
      <w:proofErr w:type="spellStart"/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digitalWrite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G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, LOW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450EAC77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</w:t>
      </w:r>
      <w:proofErr w:type="spellStart"/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digitalWrite</w:t>
      </w:r>
      <w:proofErr w:type="spellEnd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E06C75"/>
          <w:sz w:val="27"/>
          <w:szCs w:val="27"/>
          <w:lang w:bidi="ar-SA"/>
        </w:rPr>
        <w:t>B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, LOW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5EFB357C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    }</w:t>
      </w:r>
    </w:p>
    <w:p w14:paraId="663FB13C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r w:rsidRPr="00E845A5">
        <w:rPr>
          <w:rFonts w:ascii="Fantasque Sans Mono" w:hAnsi="Fantasque Sans Mono"/>
          <w:color w:val="61AFEF"/>
          <w:sz w:val="27"/>
          <w:szCs w:val="27"/>
          <w:lang w:bidi="ar-SA"/>
        </w:rPr>
        <w:t>delay</w:t>
      </w: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E845A5">
        <w:rPr>
          <w:rFonts w:ascii="Fantasque Sans Mono" w:hAnsi="Fantasque Sans Mono"/>
          <w:color w:val="D19A66"/>
          <w:sz w:val="27"/>
          <w:szCs w:val="27"/>
          <w:lang w:bidi="ar-SA"/>
        </w:rPr>
        <w:t>1000</w:t>
      </w:r>
      <w:proofErr w:type="gramStart"/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347F26CF" w14:textId="77777777" w:rsidR="00E845A5" w:rsidRPr="00E845A5" w:rsidRDefault="00E845A5" w:rsidP="00E845A5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E845A5">
        <w:rPr>
          <w:rFonts w:ascii="Fantasque Sans Mono" w:hAnsi="Fantasque Sans Mono"/>
          <w:color w:val="ABB2BF"/>
          <w:sz w:val="27"/>
          <w:szCs w:val="27"/>
          <w:lang w:bidi="ar-SA"/>
        </w:rPr>
        <w:t>}</w:t>
      </w:r>
    </w:p>
    <w:p w14:paraId="6D9316BA" w14:textId="396DA832" w:rsidR="006A2F09" w:rsidRDefault="006A2F09" w:rsidP="006A2F09">
      <w:pPr>
        <w:shd w:val="clear" w:color="auto" w:fill="FFFFFF"/>
        <w:spacing w:line="285" w:lineRule="atLeast"/>
        <w:rPr>
          <w:sz w:val="36"/>
          <w:szCs w:val="36"/>
        </w:rPr>
      </w:pPr>
    </w:p>
    <w:p w14:paraId="3EDA59C9" w14:textId="292401C9" w:rsidR="00E845A5" w:rsidRDefault="00E845A5" w:rsidP="006A2F09">
      <w:pPr>
        <w:shd w:val="clear" w:color="auto" w:fill="FFFFFF"/>
        <w:spacing w:line="285" w:lineRule="atLeast"/>
        <w:rPr>
          <w:sz w:val="36"/>
          <w:szCs w:val="36"/>
        </w:rPr>
      </w:pPr>
      <w:r w:rsidRPr="00E845A5">
        <w:rPr>
          <w:sz w:val="36"/>
          <w:szCs w:val="36"/>
        </w:rPr>
        <w:drawing>
          <wp:inline distT="0" distB="0" distL="0" distR="0" wp14:anchorId="1DD46C7E" wp14:editId="2095AD3F">
            <wp:extent cx="6858000" cy="3636010"/>
            <wp:effectExtent l="0" t="0" r="0" b="2540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42D3" w14:textId="77777777" w:rsidR="00E845A5" w:rsidRPr="006A2F09" w:rsidRDefault="00E845A5" w:rsidP="006A2F09">
      <w:pPr>
        <w:shd w:val="clear" w:color="auto" w:fill="FFFFFF"/>
        <w:spacing w:line="285" w:lineRule="atLeast"/>
        <w:rPr>
          <w:sz w:val="36"/>
          <w:szCs w:val="36"/>
        </w:rPr>
      </w:pPr>
    </w:p>
    <w:p w14:paraId="38938186" w14:textId="77777777" w:rsidR="00E845A5" w:rsidRDefault="00E845A5" w:rsidP="006A2F09">
      <w:pPr>
        <w:shd w:val="clear" w:color="auto" w:fill="FFFFFF"/>
        <w:spacing w:line="285" w:lineRule="atLeast"/>
        <w:rPr>
          <w:sz w:val="36"/>
          <w:szCs w:val="36"/>
        </w:rPr>
      </w:pPr>
    </w:p>
    <w:p w14:paraId="6ABA9C03" w14:textId="77777777" w:rsidR="00E845A5" w:rsidRDefault="00E845A5" w:rsidP="006A2F09">
      <w:pPr>
        <w:shd w:val="clear" w:color="auto" w:fill="FFFFFF"/>
        <w:spacing w:line="285" w:lineRule="atLeast"/>
        <w:rPr>
          <w:sz w:val="36"/>
          <w:szCs w:val="36"/>
        </w:rPr>
      </w:pPr>
    </w:p>
    <w:p w14:paraId="69D70F01" w14:textId="6097B197" w:rsidR="000738D0" w:rsidRDefault="006A2F09" w:rsidP="006A2F09">
      <w:pPr>
        <w:shd w:val="clear" w:color="auto" w:fill="FFFFFF"/>
        <w:spacing w:line="285" w:lineRule="atLeast"/>
        <w:rPr>
          <w:sz w:val="36"/>
          <w:szCs w:val="36"/>
        </w:rPr>
      </w:pPr>
      <w:r w:rsidRPr="006A2F09">
        <w:rPr>
          <w:sz w:val="36"/>
          <w:szCs w:val="36"/>
        </w:rPr>
        <w:lastRenderedPageBreak/>
        <w:t>2. Interface the keypad and tilt sensor with Arduino board, if the sensor is being tilted, then take input from keypad and print it in the LCD.</w:t>
      </w:r>
    </w:p>
    <w:p w14:paraId="3684D508" w14:textId="7731F9B2" w:rsidR="001C6E22" w:rsidRDefault="001C6E22" w:rsidP="006A2F09">
      <w:pPr>
        <w:shd w:val="clear" w:color="auto" w:fill="FFFFFF"/>
        <w:spacing w:line="285" w:lineRule="atLeast"/>
        <w:rPr>
          <w:sz w:val="36"/>
          <w:szCs w:val="36"/>
        </w:rPr>
      </w:pPr>
    </w:p>
    <w:p w14:paraId="534510C8" w14:textId="0331C704" w:rsidR="001C6E22" w:rsidRPr="001C6E22" w:rsidRDefault="001C6E22" w:rsidP="006A2F09">
      <w:pPr>
        <w:shd w:val="clear" w:color="auto" w:fill="FFFFFF"/>
        <w:spacing w:line="285" w:lineRule="atLeast"/>
        <w:rPr>
          <w:rFonts w:ascii="Ubuntu" w:hAnsi="Ubuntu"/>
          <w:sz w:val="30"/>
          <w:szCs w:val="30"/>
        </w:rPr>
      </w:pPr>
      <w:r w:rsidRPr="001C6E22">
        <w:rPr>
          <w:rFonts w:ascii="Ubuntu" w:hAnsi="Ubuntu"/>
          <w:sz w:val="30"/>
          <w:szCs w:val="30"/>
        </w:rPr>
        <w:t>Link</w:t>
      </w:r>
    </w:p>
    <w:p w14:paraId="5047622B" w14:textId="549A2171" w:rsidR="001C6E22" w:rsidRPr="001C6E22" w:rsidRDefault="001C6E22" w:rsidP="006A2F09">
      <w:pPr>
        <w:shd w:val="clear" w:color="auto" w:fill="FFFFFF"/>
        <w:spacing w:line="285" w:lineRule="atLeast"/>
        <w:rPr>
          <w:rFonts w:ascii="Ubuntu" w:hAnsi="Ubuntu"/>
          <w:sz w:val="30"/>
          <w:szCs w:val="30"/>
        </w:rPr>
      </w:pPr>
      <w:hyperlink r:id="rId14" w:history="1">
        <w:r w:rsidRPr="001C6E22">
          <w:rPr>
            <w:rStyle w:val="Hyperlink"/>
            <w:rFonts w:ascii="Ubuntu" w:hAnsi="Ubuntu"/>
            <w:sz w:val="30"/>
            <w:szCs w:val="30"/>
          </w:rPr>
          <w:t>https://www.tinkercad.com/things/8yT2Vd8ZaEb-106119100-lab8-q2/editel?sharecode=cTdYGK3DKBbGd5nclB7T03VDdGdG2jeujSZRl4OOThE</w:t>
        </w:r>
      </w:hyperlink>
    </w:p>
    <w:p w14:paraId="0CF2C420" w14:textId="77777777" w:rsidR="001C6E22" w:rsidRDefault="001C6E22" w:rsidP="006A2F09">
      <w:pPr>
        <w:shd w:val="clear" w:color="auto" w:fill="FFFFFF"/>
        <w:spacing w:line="285" w:lineRule="atLeast"/>
        <w:rPr>
          <w:sz w:val="36"/>
          <w:szCs w:val="36"/>
        </w:rPr>
      </w:pPr>
    </w:p>
    <w:p w14:paraId="5D574373" w14:textId="77C374EE" w:rsidR="001C6E22" w:rsidRDefault="001C6E22" w:rsidP="006A2F09">
      <w:pPr>
        <w:shd w:val="clear" w:color="auto" w:fill="FFFFFF"/>
        <w:spacing w:line="285" w:lineRule="atLeast"/>
        <w:rPr>
          <w:sz w:val="36"/>
          <w:szCs w:val="36"/>
        </w:rPr>
      </w:pPr>
    </w:p>
    <w:p w14:paraId="54B48EFE" w14:textId="744CE646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>
        <w:rPr>
          <w:rFonts w:ascii="Fantasque Sans Mono" w:hAnsi="Fantasque Sans Mono"/>
          <w:color w:val="ABB2BF"/>
          <w:sz w:val="27"/>
          <w:szCs w:val="27"/>
          <w:lang w:bidi="ar-SA"/>
        </w:rPr>
        <w:t>// 106119100 Rajneesh Pandey</w:t>
      </w:r>
    </w:p>
    <w:p w14:paraId="2DDE98F4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#include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&lt;</w:t>
      </w:r>
      <w:proofErr w:type="spellStart"/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LiquidCrystal.h</w:t>
      </w:r>
      <w:proofErr w:type="spellEnd"/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&gt;</w:t>
      </w:r>
    </w:p>
    <w:p w14:paraId="4F9E8F5F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#include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&lt;</w:t>
      </w:r>
      <w:proofErr w:type="spellStart"/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Keypad.h</w:t>
      </w:r>
      <w:proofErr w:type="spellEnd"/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&gt;</w:t>
      </w:r>
    </w:p>
    <w:p w14:paraId="10EF1B56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</w:p>
    <w:p w14:paraId="3FF87454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proofErr w:type="spellStart"/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const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byte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numRows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4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;</w:t>
      </w:r>
      <w:r w:rsidRPr="001C6E22"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7F848E"/>
          <w:sz w:val="27"/>
          <w:szCs w:val="27"/>
          <w:lang w:bidi="ar-SA"/>
        </w:rPr>
        <w:t>//</w:t>
      </w:r>
      <w:r w:rsidRPr="001C6E22"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 xml:space="preserve"> number of rows on the keypad</w:t>
      </w:r>
    </w:p>
    <w:p w14:paraId="39939C4C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proofErr w:type="spellStart"/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const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byte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numCols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4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;</w:t>
      </w:r>
      <w:r w:rsidRPr="001C6E22"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7F848E"/>
          <w:sz w:val="27"/>
          <w:szCs w:val="27"/>
          <w:lang w:bidi="ar-SA"/>
        </w:rPr>
        <w:t>//</w:t>
      </w:r>
      <w:r w:rsidRPr="001C6E22"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 xml:space="preserve"> number of columns on the keypad</w:t>
      </w:r>
    </w:p>
    <w:p w14:paraId="6EDFEB05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</w:p>
    <w:p w14:paraId="1F480FBC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7F848E"/>
          <w:sz w:val="27"/>
          <w:szCs w:val="27"/>
          <w:lang w:bidi="ar-SA"/>
        </w:rPr>
        <w:t>//</w:t>
      </w:r>
      <w:r w:rsidRPr="001C6E22"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 xml:space="preserve"> keymap defines the key pressed according to the row and columns just as appears on the keypad</w:t>
      </w:r>
    </w:p>
    <w:p w14:paraId="2A906EF3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char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keymap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[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numRows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][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numCols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]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</w:p>
    <w:p w14:paraId="01FD16FB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    {</w:t>
      </w:r>
    </w:p>
    <w:p w14:paraId="65673F39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        {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'1'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'2'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'3'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'A'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},</w:t>
      </w:r>
    </w:p>
    <w:p w14:paraId="44F155B6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        {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'4'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'5'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'6'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'B'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},</w:t>
      </w:r>
    </w:p>
    <w:p w14:paraId="7971F617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        {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'7'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'8'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'9'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'C'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},</w:t>
      </w:r>
    </w:p>
    <w:p w14:paraId="23FABB6E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        {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'*'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'0'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'#'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'D'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}</w:t>
      </w:r>
      <w:proofErr w:type="gramStart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};</w:t>
      </w:r>
      <w:proofErr w:type="gramEnd"/>
    </w:p>
    <w:p w14:paraId="64F5342A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</w:p>
    <w:p w14:paraId="2DDF1ADB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7F848E"/>
          <w:sz w:val="27"/>
          <w:szCs w:val="27"/>
          <w:lang w:bidi="ar-SA"/>
        </w:rPr>
        <w:t>//</w:t>
      </w:r>
      <w:r w:rsidRPr="001C6E22"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 xml:space="preserve"> Code that shows the </w:t>
      </w:r>
      <w:proofErr w:type="spellStart"/>
      <w:r w:rsidRPr="001C6E22"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>the</w:t>
      </w:r>
      <w:proofErr w:type="spellEnd"/>
      <w:r w:rsidRPr="001C6E22"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 xml:space="preserve"> keypad connections to the </w:t>
      </w:r>
      <w:proofErr w:type="spellStart"/>
      <w:r w:rsidRPr="001C6E22"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>arduino</w:t>
      </w:r>
      <w:proofErr w:type="spellEnd"/>
      <w:r w:rsidRPr="001C6E22"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 xml:space="preserve"> terminals</w:t>
      </w:r>
    </w:p>
    <w:p w14:paraId="6316171A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byte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rowPins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[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numRows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]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{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10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9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8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7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};</w:t>
      </w:r>
      <w:r w:rsidRPr="001C6E22"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 xml:space="preserve">    </w:t>
      </w:r>
      <w:r w:rsidRPr="001C6E22">
        <w:rPr>
          <w:rFonts w:ascii="Fantasque Sans Mono" w:hAnsi="Fantasque Sans Mono"/>
          <w:color w:val="7F848E"/>
          <w:sz w:val="27"/>
          <w:szCs w:val="27"/>
          <w:lang w:bidi="ar-SA"/>
        </w:rPr>
        <w:t>//</w:t>
      </w:r>
      <w:r w:rsidRPr="001C6E22"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 xml:space="preserve"> Rows 0 to 3</w:t>
      </w:r>
    </w:p>
    <w:p w14:paraId="61812E97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byte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colPins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[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numCols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]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{A0, A1, A2, A3};</w:t>
      </w:r>
      <w:r w:rsidRPr="001C6E22"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7F848E"/>
          <w:sz w:val="27"/>
          <w:szCs w:val="27"/>
          <w:lang w:bidi="ar-SA"/>
        </w:rPr>
        <w:t>//</w:t>
      </w:r>
      <w:r w:rsidRPr="001C6E22"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 xml:space="preserve"> Columns 0 to 3</w:t>
      </w:r>
    </w:p>
    <w:p w14:paraId="33E53125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</w:p>
    <w:p w14:paraId="7A9B2D8F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7F848E"/>
          <w:sz w:val="27"/>
          <w:szCs w:val="27"/>
          <w:lang w:bidi="ar-SA"/>
        </w:rPr>
        <w:t>//</w:t>
      </w:r>
      <w:r w:rsidRPr="001C6E22">
        <w:rPr>
          <w:rFonts w:ascii="Fantasque Sans Mono" w:hAnsi="Fantasque Sans Mono"/>
          <w:i/>
          <w:iCs/>
          <w:color w:val="7F848E"/>
          <w:sz w:val="27"/>
          <w:szCs w:val="27"/>
          <w:lang w:bidi="ar-SA"/>
        </w:rPr>
        <w:t xml:space="preserve"> initializes an instance of the Keypad class</w:t>
      </w:r>
    </w:p>
    <w:p w14:paraId="2E2FADFA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Keypad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myKeypad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61AFEF"/>
          <w:sz w:val="27"/>
          <w:szCs w:val="27"/>
          <w:lang w:bidi="ar-SA"/>
        </w:rPr>
        <w:t>Keypad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proofErr w:type="spellStart"/>
      <w:r w:rsidRPr="001C6E22">
        <w:rPr>
          <w:rFonts w:ascii="Fantasque Sans Mono" w:hAnsi="Fantasque Sans Mono"/>
          <w:color w:val="61AFEF"/>
          <w:sz w:val="27"/>
          <w:szCs w:val="27"/>
          <w:lang w:bidi="ar-SA"/>
        </w:rPr>
        <w:t>makeKeymap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keymap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),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rowPins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colPins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numRows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numCols</w:t>
      </w:r>
      <w:proofErr w:type="spellEnd"/>
      <w:proofErr w:type="gramStart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7632205E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</w:p>
    <w:p w14:paraId="7C109A19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proofErr w:type="spellStart"/>
      <w:r w:rsidRPr="001C6E22">
        <w:rPr>
          <w:rFonts w:ascii="Fantasque Sans Mono" w:hAnsi="Fantasque Sans Mono"/>
          <w:color w:val="E5C07B"/>
          <w:sz w:val="27"/>
          <w:szCs w:val="27"/>
          <w:lang w:bidi="ar-SA"/>
        </w:rPr>
        <w:t>LiquidCrystal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lcd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12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11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5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4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3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2</w:t>
      </w:r>
      <w:proofErr w:type="gramStart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23F4BD46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int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tilt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proofErr w:type="gramStart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A4;</w:t>
      </w:r>
      <w:proofErr w:type="gramEnd"/>
    </w:p>
    <w:p w14:paraId="7F0DFA92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</w:p>
    <w:p w14:paraId="5652B291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char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buf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[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16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]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{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0</w:t>
      </w:r>
      <w:proofErr w:type="gramStart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};</w:t>
      </w:r>
      <w:proofErr w:type="gramEnd"/>
    </w:p>
    <w:p w14:paraId="3D994482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lastRenderedPageBreak/>
        <w:t>int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cnt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proofErr w:type="gramStart"/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0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;</w:t>
      </w:r>
      <w:proofErr w:type="gramEnd"/>
    </w:p>
    <w:p w14:paraId="3BE61548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</w:p>
    <w:p w14:paraId="04CB2DC5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void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61AFEF"/>
          <w:sz w:val="27"/>
          <w:szCs w:val="27"/>
          <w:lang w:bidi="ar-SA"/>
        </w:rPr>
        <w:t>setup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()</w:t>
      </w:r>
    </w:p>
    <w:p w14:paraId="01A7A467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{</w:t>
      </w:r>
    </w:p>
    <w:p w14:paraId="175AC1FC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proofErr w:type="spellStart"/>
      <w:r w:rsidRPr="001C6E22">
        <w:rPr>
          <w:rFonts w:ascii="Fantasque Sans Mono" w:hAnsi="Fantasque Sans Mono"/>
          <w:color w:val="E5C07B"/>
          <w:sz w:val="27"/>
          <w:szCs w:val="27"/>
          <w:lang w:bidi="ar-SA"/>
        </w:rPr>
        <w:t>Serial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.</w:t>
      </w:r>
      <w:r w:rsidRPr="001C6E22">
        <w:rPr>
          <w:rFonts w:ascii="Fantasque Sans Mono" w:hAnsi="Fantasque Sans Mono"/>
          <w:color w:val="61AFEF"/>
          <w:sz w:val="27"/>
          <w:szCs w:val="27"/>
          <w:lang w:bidi="ar-SA"/>
        </w:rPr>
        <w:t>begin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9600</w:t>
      </w:r>
      <w:proofErr w:type="gramStart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0FD0ADBA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lcd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.</w:t>
      </w:r>
      <w:r w:rsidRPr="001C6E22">
        <w:rPr>
          <w:rFonts w:ascii="Fantasque Sans Mono" w:hAnsi="Fantasque Sans Mono"/>
          <w:color w:val="61AFEF"/>
          <w:sz w:val="27"/>
          <w:szCs w:val="27"/>
          <w:lang w:bidi="ar-SA"/>
        </w:rPr>
        <w:t>begin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16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, 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2</w:t>
      </w:r>
      <w:proofErr w:type="gramStart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53A57AFE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proofErr w:type="spellStart"/>
      <w:r w:rsidRPr="001C6E22">
        <w:rPr>
          <w:rFonts w:ascii="Fantasque Sans Mono" w:hAnsi="Fantasque Sans Mono"/>
          <w:color w:val="61AFEF"/>
          <w:sz w:val="27"/>
          <w:szCs w:val="27"/>
          <w:lang w:bidi="ar-SA"/>
        </w:rPr>
        <w:t>pinMode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tilt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, INPUT</w:t>
      </w:r>
      <w:proofErr w:type="gramStart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0E6C503C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}</w:t>
      </w:r>
    </w:p>
    <w:p w14:paraId="6C4EC371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</w:p>
    <w:p w14:paraId="24ACC85A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void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61AFEF"/>
          <w:sz w:val="27"/>
          <w:szCs w:val="27"/>
          <w:lang w:bidi="ar-SA"/>
        </w:rPr>
        <w:t>loop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()</w:t>
      </w:r>
    </w:p>
    <w:p w14:paraId="138EF9BE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{</w:t>
      </w:r>
    </w:p>
    <w:p w14:paraId="6F0FA7B7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int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reading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proofErr w:type="spellStart"/>
      <w:r w:rsidRPr="001C6E22">
        <w:rPr>
          <w:rFonts w:ascii="Fantasque Sans Mono" w:hAnsi="Fantasque Sans Mono"/>
          <w:color w:val="61AFEF"/>
          <w:sz w:val="27"/>
          <w:szCs w:val="27"/>
          <w:lang w:bidi="ar-SA"/>
        </w:rPr>
        <w:t>analogRead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tilt</w:t>
      </w:r>
      <w:proofErr w:type="gramStart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46A21270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</w:p>
    <w:p w14:paraId="52AA2F5F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char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keypressed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myKeypad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.</w:t>
      </w:r>
      <w:r w:rsidRPr="001C6E22">
        <w:rPr>
          <w:rFonts w:ascii="Fantasque Sans Mono" w:hAnsi="Fantasque Sans Mono"/>
          <w:color w:val="61AFEF"/>
          <w:sz w:val="27"/>
          <w:szCs w:val="27"/>
          <w:lang w:bidi="ar-SA"/>
        </w:rPr>
        <w:t>getKey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proofErr w:type="gramStart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65E843CC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</w:p>
    <w:p w14:paraId="1A7DE5B8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proofErr w:type="spellStart"/>
      <w:r w:rsidRPr="001C6E22">
        <w:rPr>
          <w:rFonts w:ascii="Fantasque Sans Mono" w:hAnsi="Fantasque Sans Mono"/>
          <w:color w:val="E5C07B"/>
          <w:sz w:val="27"/>
          <w:szCs w:val="27"/>
          <w:lang w:bidi="ar-SA"/>
        </w:rPr>
        <w:t>Serial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.</w:t>
      </w:r>
      <w:r w:rsidRPr="001C6E22">
        <w:rPr>
          <w:rFonts w:ascii="Fantasque Sans Mono" w:hAnsi="Fantasque Sans Mono"/>
          <w:color w:val="61AFEF"/>
          <w:sz w:val="27"/>
          <w:szCs w:val="27"/>
          <w:lang w:bidi="ar-SA"/>
        </w:rPr>
        <w:t>println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reading</w:t>
      </w:r>
      <w:proofErr w:type="gramStart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6AE279F1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</w:p>
    <w:p w14:paraId="0D6CF1F0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if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(</w:t>
      </w:r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reading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&gt;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100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)</w:t>
      </w:r>
    </w:p>
    <w:p w14:paraId="278A4082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    {</w:t>
      </w:r>
    </w:p>
    <w:p w14:paraId="7DD9772A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</w:p>
    <w:p w14:paraId="1ABD9274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buf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[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cnt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]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proofErr w:type="spellStart"/>
      <w:proofErr w:type="gram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keypressed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;</w:t>
      </w:r>
      <w:proofErr w:type="gramEnd"/>
    </w:p>
    <w:p w14:paraId="75A819EB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if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(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keypressed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!=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0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)</w:t>
      </w:r>
    </w:p>
    <w:p w14:paraId="4CF74BE6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   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cnt</w:t>
      </w:r>
      <w:proofErr w:type="spellEnd"/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+</w:t>
      </w:r>
      <w:proofErr w:type="gramStart"/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+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;</w:t>
      </w:r>
      <w:proofErr w:type="gramEnd"/>
    </w:p>
    <w:p w14:paraId="46279663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cnt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%=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proofErr w:type="gramStart"/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16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;</w:t>
      </w:r>
      <w:proofErr w:type="gramEnd"/>
    </w:p>
    <w:p w14:paraId="77C13A04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buf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[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cnt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]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=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 </w:t>
      </w:r>
      <w:proofErr w:type="gramStart"/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0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;</w:t>
      </w:r>
      <w:proofErr w:type="gramEnd"/>
    </w:p>
    <w:p w14:paraId="4ADB946D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lcd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.</w:t>
      </w:r>
      <w:r w:rsidRPr="001C6E22">
        <w:rPr>
          <w:rFonts w:ascii="Fantasque Sans Mono" w:hAnsi="Fantasque Sans Mono"/>
          <w:color w:val="61AFEF"/>
          <w:sz w:val="27"/>
          <w:szCs w:val="27"/>
          <w:lang w:bidi="ar-SA"/>
        </w:rPr>
        <w:t>clear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proofErr w:type="gramStart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64DA05DE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lcd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.</w:t>
      </w:r>
      <w:r w:rsidRPr="001C6E22">
        <w:rPr>
          <w:rFonts w:ascii="Fantasque Sans Mono" w:hAnsi="Fantasque Sans Mono"/>
          <w:color w:val="61AFEF"/>
          <w:sz w:val="27"/>
          <w:szCs w:val="27"/>
          <w:lang w:bidi="ar-SA"/>
        </w:rPr>
        <w:t>print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buf</w:t>
      </w:r>
      <w:proofErr w:type="spellEnd"/>
      <w:proofErr w:type="gramStart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1B20018C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    }</w:t>
      </w:r>
    </w:p>
    <w:p w14:paraId="35E820EA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r w:rsidRPr="001C6E22">
        <w:rPr>
          <w:rFonts w:ascii="Fantasque Sans Mono" w:hAnsi="Fantasque Sans Mono"/>
          <w:color w:val="C678DD"/>
          <w:sz w:val="27"/>
          <w:szCs w:val="27"/>
          <w:lang w:bidi="ar-SA"/>
        </w:rPr>
        <w:t>else</w:t>
      </w:r>
    </w:p>
    <w:p w14:paraId="25438EAC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    {</w:t>
      </w:r>
    </w:p>
    <w:p w14:paraId="2BC511E9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lcd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.</w:t>
      </w:r>
      <w:r w:rsidRPr="001C6E22">
        <w:rPr>
          <w:rFonts w:ascii="Fantasque Sans Mono" w:hAnsi="Fantasque Sans Mono"/>
          <w:color w:val="61AFEF"/>
          <w:sz w:val="27"/>
          <w:szCs w:val="27"/>
          <w:lang w:bidi="ar-SA"/>
        </w:rPr>
        <w:t>clear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proofErr w:type="gramStart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424CDEAD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    </w:t>
      </w:r>
      <w:proofErr w:type="spellStart"/>
      <w:r w:rsidRPr="001C6E22">
        <w:rPr>
          <w:rFonts w:ascii="Fantasque Sans Mono" w:hAnsi="Fantasque Sans Mono"/>
          <w:color w:val="E06C75"/>
          <w:sz w:val="27"/>
          <w:szCs w:val="27"/>
          <w:lang w:bidi="ar-SA"/>
        </w:rPr>
        <w:t>lcd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.</w:t>
      </w:r>
      <w:r w:rsidRPr="001C6E22">
        <w:rPr>
          <w:rFonts w:ascii="Fantasque Sans Mono" w:hAnsi="Fantasque Sans Mono"/>
          <w:color w:val="61AFEF"/>
          <w:sz w:val="27"/>
          <w:szCs w:val="27"/>
          <w:lang w:bidi="ar-SA"/>
        </w:rPr>
        <w:t>print</w:t>
      </w:r>
      <w:proofErr w:type="spellEnd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1C6E22">
        <w:rPr>
          <w:rFonts w:ascii="Fantasque Sans Mono" w:hAnsi="Fantasque Sans Mono"/>
          <w:color w:val="98C379"/>
          <w:sz w:val="27"/>
          <w:szCs w:val="27"/>
          <w:lang w:bidi="ar-SA"/>
        </w:rPr>
        <w:t>"IDLE"</w:t>
      </w:r>
      <w:proofErr w:type="gramStart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1A07742F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    }</w:t>
      </w:r>
    </w:p>
    <w:p w14:paraId="2B00E0AE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</w:p>
    <w:p w14:paraId="5BB83020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 xml:space="preserve">    </w:t>
      </w:r>
      <w:r w:rsidRPr="001C6E22">
        <w:rPr>
          <w:rFonts w:ascii="Fantasque Sans Mono" w:hAnsi="Fantasque Sans Mono"/>
          <w:color w:val="61AFEF"/>
          <w:sz w:val="27"/>
          <w:szCs w:val="27"/>
          <w:lang w:bidi="ar-SA"/>
        </w:rPr>
        <w:t>delay</w:t>
      </w: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(</w:t>
      </w:r>
      <w:r w:rsidRPr="001C6E22">
        <w:rPr>
          <w:rFonts w:ascii="Fantasque Sans Mono" w:hAnsi="Fantasque Sans Mono"/>
          <w:color w:val="D19A66"/>
          <w:sz w:val="27"/>
          <w:szCs w:val="27"/>
          <w:lang w:bidi="ar-SA"/>
        </w:rPr>
        <w:t>50</w:t>
      </w:r>
      <w:proofErr w:type="gramStart"/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);</w:t>
      </w:r>
      <w:proofErr w:type="gramEnd"/>
    </w:p>
    <w:p w14:paraId="441B2F50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  <w:r w:rsidRPr="001C6E22">
        <w:rPr>
          <w:rFonts w:ascii="Fantasque Sans Mono" w:hAnsi="Fantasque Sans Mono"/>
          <w:color w:val="ABB2BF"/>
          <w:sz w:val="27"/>
          <w:szCs w:val="27"/>
          <w:lang w:bidi="ar-SA"/>
        </w:rPr>
        <w:t>}</w:t>
      </w:r>
    </w:p>
    <w:p w14:paraId="61F2FB48" w14:textId="77777777" w:rsidR="001C6E22" w:rsidRPr="001C6E22" w:rsidRDefault="001C6E22" w:rsidP="001C6E22">
      <w:pPr>
        <w:shd w:val="clear" w:color="auto" w:fill="282C34"/>
        <w:spacing w:line="360" w:lineRule="atLeast"/>
        <w:rPr>
          <w:rFonts w:ascii="Fantasque Sans Mono" w:hAnsi="Fantasque Sans Mono"/>
          <w:color w:val="ABB2BF"/>
          <w:sz w:val="27"/>
          <w:szCs w:val="27"/>
          <w:lang w:bidi="ar-SA"/>
        </w:rPr>
      </w:pPr>
    </w:p>
    <w:p w14:paraId="2069CCB8" w14:textId="77777777" w:rsidR="001C6E22" w:rsidRDefault="001C6E22" w:rsidP="006A2F09">
      <w:pPr>
        <w:shd w:val="clear" w:color="auto" w:fill="FFFFFF"/>
        <w:spacing w:line="285" w:lineRule="atLeast"/>
        <w:rPr>
          <w:sz w:val="36"/>
          <w:szCs w:val="36"/>
        </w:rPr>
      </w:pPr>
    </w:p>
    <w:p w14:paraId="60F751DC" w14:textId="0B0C52C5" w:rsidR="00E845A5" w:rsidRDefault="00E845A5" w:rsidP="006A2F09">
      <w:pPr>
        <w:shd w:val="clear" w:color="auto" w:fill="FFFFFF"/>
        <w:spacing w:line="285" w:lineRule="atLeast"/>
        <w:rPr>
          <w:sz w:val="36"/>
          <w:szCs w:val="36"/>
        </w:rPr>
      </w:pPr>
    </w:p>
    <w:p w14:paraId="72D00DFB" w14:textId="26FF53A5" w:rsidR="00E845A5" w:rsidRPr="006A2F09" w:rsidRDefault="00E845A5" w:rsidP="006A2F09">
      <w:pPr>
        <w:shd w:val="clear" w:color="auto" w:fill="FFFFFF"/>
        <w:spacing w:line="285" w:lineRule="atLeast"/>
        <w:rPr>
          <w:sz w:val="36"/>
          <w:szCs w:val="36"/>
        </w:rPr>
      </w:pPr>
      <w:r w:rsidRPr="00E845A5">
        <w:rPr>
          <w:sz w:val="36"/>
          <w:szCs w:val="36"/>
        </w:rPr>
        <w:drawing>
          <wp:inline distT="0" distB="0" distL="0" distR="0" wp14:anchorId="2C389877" wp14:editId="2F09F4FB">
            <wp:extent cx="6858000" cy="3650615"/>
            <wp:effectExtent l="0" t="0" r="0" b="6985"/>
            <wp:docPr id="3" name="Picture 3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5A5" w:rsidRPr="006A2F09" w:rsidSect="00E74B29">
      <w:footerReference w:type="even" r:id="rId16"/>
      <w:footerReference w:type="default" r:id="rId17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FB6F8" w14:textId="77777777" w:rsidR="00DA2E0D" w:rsidRDefault="00DA2E0D" w:rsidP="00E74B29">
      <w:r>
        <w:separator/>
      </w:r>
    </w:p>
  </w:endnote>
  <w:endnote w:type="continuationSeparator" w:id="0">
    <w:p w14:paraId="60EF992C" w14:textId="77777777" w:rsidR="00DA2E0D" w:rsidRDefault="00DA2E0D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Fantasque Sans Mono">
    <w:panose1 w:val="020B0609020204030204"/>
    <w:charset w:val="00"/>
    <w:family w:val="modern"/>
    <w:notTrueType/>
    <w:pitch w:val="fixed"/>
    <w:sig w:usb0="800002EF" w:usb1="1000396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30B53B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54AF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CB3C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7D515F3" w14:textId="77777777" w:rsidTr="006709F1">
      <w:tc>
        <w:tcPr>
          <w:tcW w:w="1079" w:type="dxa"/>
        </w:tcPr>
        <w:p w14:paraId="37E0AC84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414722BD" w14:textId="51FF2A9B" w:rsidR="00E74B29" w:rsidRPr="00874FE7" w:rsidRDefault="00E74B29" w:rsidP="006709F1">
          <w:pPr>
            <w:pStyle w:val="Footer"/>
          </w:pP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10C7DE1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7461D0C" w14:textId="77777777" w:rsidR="00E74B29" w:rsidRPr="00E74B29" w:rsidRDefault="00E74B29" w:rsidP="006709F1">
          <w:pPr>
            <w:pStyle w:val="Footer"/>
          </w:pPr>
        </w:p>
      </w:tc>
    </w:tr>
  </w:tbl>
  <w:p w14:paraId="64B7D4C8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79951" w14:textId="77777777" w:rsidR="00DA2E0D" w:rsidRDefault="00DA2E0D" w:rsidP="00E74B29">
      <w:r>
        <w:separator/>
      </w:r>
    </w:p>
  </w:footnote>
  <w:footnote w:type="continuationSeparator" w:id="0">
    <w:p w14:paraId="387B37F1" w14:textId="77777777" w:rsidR="00DA2E0D" w:rsidRDefault="00DA2E0D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55B4D"/>
    <w:multiLevelType w:val="hybridMultilevel"/>
    <w:tmpl w:val="94DAEA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54389B"/>
    <w:multiLevelType w:val="hybridMultilevel"/>
    <w:tmpl w:val="258609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5225AB"/>
    <w:multiLevelType w:val="hybridMultilevel"/>
    <w:tmpl w:val="6D0C06CE"/>
    <w:lvl w:ilvl="0" w:tplc="DF160BF8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C21616"/>
    <w:multiLevelType w:val="multilevel"/>
    <w:tmpl w:val="15AA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7401DF"/>
    <w:multiLevelType w:val="hybridMultilevel"/>
    <w:tmpl w:val="13FCF472"/>
    <w:lvl w:ilvl="0" w:tplc="49D25ECC">
      <w:start w:val="4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215609"/>
    <w:multiLevelType w:val="hybridMultilevel"/>
    <w:tmpl w:val="C4544732"/>
    <w:lvl w:ilvl="0" w:tplc="011875BA">
      <w:start w:val="3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0E78B2"/>
    <w:multiLevelType w:val="hybridMultilevel"/>
    <w:tmpl w:val="5BD09868"/>
    <w:lvl w:ilvl="0" w:tplc="CAC68F2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E50C01"/>
    <w:multiLevelType w:val="hybridMultilevel"/>
    <w:tmpl w:val="ECD2F2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9234157">
    <w:abstractNumId w:val="3"/>
  </w:num>
  <w:num w:numId="2" w16cid:durableId="97020350">
    <w:abstractNumId w:val="8"/>
  </w:num>
  <w:num w:numId="3" w16cid:durableId="1082727014">
    <w:abstractNumId w:val="6"/>
  </w:num>
  <w:num w:numId="4" w16cid:durableId="229971047">
    <w:abstractNumId w:val="7"/>
  </w:num>
  <w:num w:numId="5" w16cid:durableId="987981017">
    <w:abstractNumId w:val="2"/>
  </w:num>
  <w:num w:numId="6" w16cid:durableId="1245912946">
    <w:abstractNumId w:val="5"/>
  </w:num>
  <w:num w:numId="7" w16cid:durableId="442962355">
    <w:abstractNumId w:val="0"/>
  </w:num>
  <w:num w:numId="8" w16cid:durableId="1521967957">
    <w:abstractNumId w:val="4"/>
  </w:num>
  <w:num w:numId="9" w16cid:durableId="104278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YwMTcwszQ2NTACkko6SsGpxcWZ+XkgBYbGtQCQ29vELQAAAA=="/>
  </w:docVars>
  <w:rsids>
    <w:rsidRoot w:val="00092E41"/>
    <w:rsid w:val="00041131"/>
    <w:rsid w:val="000631AB"/>
    <w:rsid w:val="000738D0"/>
    <w:rsid w:val="00086FA5"/>
    <w:rsid w:val="00092E41"/>
    <w:rsid w:val="00096D6B"/>
    <w:rsid w:val="000C08B1"/>
    <w:rsid w:val="000E4641"/>
    <w:rsid w:val="001172D0"/>
    <w:rsid w:val="00151F66"/>
    <w:rsid w:val="00177F8D"/>
    <w:rsid w:val="00185F4A"/>
    <w:rsid w:val="001C6E22"/>
    <w:rsid w:val="001C7D09"/>
    <w:rsid w:val="002012DC"/>
    <w:rsid w:val="00222F68"/>
    <w:rsid w:val="00244CEB"/>
    <w:rsid w:val="002951EB"/>
    <w:rsid w:val="002C2DC7"/>
    <w:rsid w:val="002D2200"/>
    <w:rsid w:val="002E39E4"/>
    <w:rsid w:val="003030E0"/>
    <w:rsid w:val="003078DD"/>
    <w:rsid w:val="003172A2"/>
    <w:rsid w:val="00331F22"/>
    <w:rsid w:val="00395D77"/>
    <w:rsid w:val="003A49C6"/>
    <w:rsid w:val="003B5034"/>
    <w:rsid w:val="003B7D58"/>
    <w:rsid w:val="003D4DCE"/>
    <w:rsid w:val="003F087C"/>
    <w:rsid w:val="003F3D1D"/>
    <w:rsid w:val="0040564B"/>
    <w:rsid w:val="00406B90"/>
    <w:rsid w:val="00407674"/>
    <w:rsid w:val="00414139"/>
    <w:rsid w:val="0048120C"/>
    <w:rsid w:val="004909D9"/>
    <w:rsid w:val="004E2C09"/>
    <w:rsid w:val="00521481"/>
    <w:rsid w:val="005424B2"/>
    <w:rsid w:val="0056636B"/>
    <w:rsid w:val="005A77F1"/>
    <w:rsid w:val="005D252A"/>
    <w:rsid w:val="0063405E"/>
    <w:rsid w:val="00665110"/>
    <w:rsid w:val="006709F1"/>
    <w:rsid w:val="006A2F09"/>
    <w:rsid w:val="006A64E0"/>
    <w:rsid w:val="006C60E6"/>
    <w:rsid w:val="00705301"/>
    <w:rsid w:val="00725B78"/>
    <w:rsid w:val="00742988"/>
    <w:rsid w:val="00745B33"/>
    <w:rsid w:val="00764F3D"/>
    <w:rsid w:val="007C06BD"/>
    <w:rsid w:val="007F204D"/>
    <w:rsid w:val="008371FB"/>
    <w:rsid w:val="00837914"/>
    <w:rsid w:val="008405C8"/>
    <w:rsid w:val="008434D9"/>
    <w:rsid w:val="00870AFF"/>
    <w:rsid w:val="00874FE7"/>
    <w:rsid w:val="0087697B"/>
    <w:rsid w:val="008D394B"/>
    <w:rsid w:val="008E6B0E"/>
    <w:rsid w:val="00952F7D"/>
    <w:rsid w:val="0095496A"/>
    <w:rsid w:val="0096613B"/>
    <w:rsid w:val="009A38BA"/>
    <w:rsid w:val="009A456C"/>
    <w:rsid w:val="009F4268"/>
    <w:rsid w:val="00A02151"/>
    <w:rsid w:val="00A2377C"/>
    <w:rsid w:val="00A70465"/>
    <w:rsid w:val="00B2336B"/>
    <w:rsid w:val="00B24978"/>
    <w:rsid w:val="00B42474"/>
    <w:rsid w:val="00B43E11"/>
    <w:rsid w:val="00B54757"/>
    <w:rsid w:val="00B677C8"/>
    <w:rsid w:val="00BF3430"/>
    <w:rsid w:val="00C466AA"/>
    <w:rsid w:val="00C755AB"/>
    <w:rsid w:val="00CA5364"/>
    <w:rsid w:val="00CB7EC7"/>
    <w:rsid w:val="00CD5BDE"/>
    <w:rsid w:val="00CD6D7B"/>
    <w:rsid w:val="00CE66ED"/>
    <w:rsid w:val="00CE7B79"/>
    <w:rsid w:val="00CF3F4E"/>
    <w:rsid w:val="00CF64AD"/>
    <w:rsid w:val="00D273D8"/>
    <w:rsid w:val="00D43125"/>
    <w:rsid w:val="00D62ADF"/>
    <w:rsid w:val="00D66A3A"/>
    <w:rsid w:val="00DA2E0D"/>
    <w:rsid w:val="00DB2B1A"/>
    <w:rsid w:val="00DD6D1A"/>
    <w:rsid w:val="00DE59F4"/>
    <w:rsid w:val="00DF198B"/>
    <w:rsid w:val="00E15B5F"/>
    <w:rsid w:val="00E74B29"/>
    <w:rsid w:val="00E845A5"/>
    <w:rsid w:val="00E9506D"/>
    <w:rsid w:val="00EF7945"/>
    <w:rsid w:val="00F50791"/>
    <w:rsid w:val="00FA31CE"/>
    <w:rsid w:val="00FA4A75"/>
    <w:rsid w:val="00FB2F1A"/>
    <w:rsid w:val="00FD2CE8"/>
    <w:rsid w:val="00FE6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70E79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FE6A20"/>
    <w:rPr>
      <w:rFonts w:ascii="Times New Roman" w:eastAsia="Times New Roman" w:hAnsi="Times New Roman" w:cs="Times New Roman"/>
      <w:lang w:val="en-IN" w:eastAsia="en-IN" w:bidi="hi-IN"/>
    </w:rPr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eastAsiaTheme="minorHAnsi" w:hAnsiTheme="majorHAnsi" w:cstheme="minorBidi"/>
      <w:b/>
      <w:color w:val="476166" w:themeColor="accent1"/>
      <w:sz w:val="52"/>
      <w:szCs w:val="52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rFonts w:asciiTheme="minorHAnsi" w:eastAsiaTheme="minorHAnsi" w:hAnsiTheme="minorHAnsi" w:cstheme="minorBidi"/>
      <w:b/>
      <w:sz w:val="48"/>
      <w:szCs w:val="48"/>
      <w:lang w:val="en-US" w:eastAsia="en-US" w:bidi="ar-SA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eastAsiaTheme="minorHAnsi" w:hAnsiTheme="majorHAnsi" w:cstheme="minorBidi"/>
      <w:b/>
      <w:color w:val="476166" w:themeColor="accent1"/>
      <w:sz w:val="28"/>
      <w:szCs w:val="28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rFonts w:asciiTheme="minorHAnsi" w:eastAsiaTheme="minorHAnsi" w:hAnsiTheme="minorHAnsi" w:cstheme="minorBidi"/>
      <w:sz w:val="10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eastAsiaTheme="minorHAnsi"/>
      <w:sz w:val="18"/>
      <w:szCs w:val="18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rFonts w:asciiTheme="minorHAnsi" w:eastAsiaTheme="minorHAnsi" w:hAnsiTheme="minorHAnsi" w:cstheme="minorBidi"/>
      <w:sz w:val="28"/>
      <w:szCs w:val="28"/>
      <w:lang w:val="en-US" w:eastAsia="en-US" w:bidi="ar-SA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eastAsiaTheme="minorHAnsi" w:hAnsiTheme="majorHAnsi" w:cstheme="minorBidi"/>
      <w:b/>
      <w:color w:val="476166" w:themeColor="accent1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rFonts w:asciiTheme="minorHAnsi" w:eastAsiaTheme="minorHAnsi" w:hAnsiTheme="minorHAnsi" w:cstheme="minorBidi"/>
      <w:color w:val="476166" w:themeColor="accent1"/>
      <w:sz w:val="96"/>
      <w:szCs w:val="96"/>
      <w:lang w:val="en-US" w:eastAsia="en-US" w:bidi="ar-SA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semiHidden/>
    <w:qFormat/>
    <w:rsid w:val="005D252A"/>
    <w:pPr>
      <w:ind w:left="720"/>
      <w:contextualSpacing/>
    </w:pPr>
    <w:rPr>
      <w:rFonts w:cs="Mangal"/>
      <w:szCs w:val="21"/>
    </w:rPr>
  </w:style>
  <w:style w:type="paragraph" w:styleId="NormalWeb">
    <w:name w:val="Normal (Web)"/>
    <w:basedOn w:val="Normal"/>
    <w:uiPriority w:val="99"/>
    <w:semiHidden/>
    <w:unhideWhenUsed/>
    <w:rsid w:val="005D252A"/>
    <w:pPr>
      <w:spacing w:before="100" w:beforeAutospacing="1" w:after="100" w:afterAutospacing="1"/>
    </w:pPr>
    <w:rPr>
      <w:lang w:bidi="ar-SA"/>
    </w:rPr>
  </w:style>
  <w:style w:type="character" w:styleId="Hyperlink">
    <w:name w:val="Hyperlink"/>
    <w:basedOn w:val="DefaultParagraphFont"/>
    <w:uiPriority w:val="99"/>
    <w:semiHidden/>
    <w:rsid w:val="00DE59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59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3659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0464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2092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5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86639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7466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6303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2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0706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4317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89594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7721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3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0604">
              <w:marLeft w:val="36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1338">
              <w:marLeft w:val="108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8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1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1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1024">
              <w:marLeft w:val="36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497">
              <w:marLeft w:val="108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3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6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0711">
              <w:marLeft w:val="36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4961">
              <w:marLeft w:val="108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2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87416">
              <w:marLeft w:val="360"/>
              <w:marRight w:val="0"/>
              <w:marTop w:val="19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970">
              <w:marLeft w:val="108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8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8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0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6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6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49647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5337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01816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6072">
          <w:marLeft w:val="36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7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3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tinkercad.com/things/5DcUnGz3VKH-106119100-lab8-q1/editel?sharecode=JHq59qpZhKhb5HB661qiAM9QHw7z_XDrp2QK9USTIS4" TargetMode="Externa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tinkercad.com/things/8yT2Vd8ZaEb-106119100-lab8-q2/editel?sharecode=cTdYGK3DKBbGd5nclB7T03VDdGdG2jeujSZRl4OOThE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jne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6A9C88-0F81-4B9D-AB62-584CECB03B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6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2022-04-11T18:11:00Z</dcterms:created>
  <dcterms:modified xsi:type="dcterms:W3CDTF">2022-04-18T12:55:00Z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