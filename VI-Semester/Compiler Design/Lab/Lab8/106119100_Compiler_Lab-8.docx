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3F7FE2C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567"/>
        <w:gridCol w:w="1773"/>
        <w:gridCol w:w="57"/>
        <w:gridCol w:w="5995"/>
        <w:gridCol w:w="68"/>
        <w:gridCol w:w="1170"/>
        <w:gridCol w:w="1002"/>
        <w:gridCol w:w="158"/>
      </w:tblGrid>
      <w:tr w:rsidR="00DF198B" w14:paraId="0EA6A1C3" w14:textId="77777777" w:rsidTr="00B54757">
        <w:trPr>
          <w:trHeight w:val="888"/>
        </w:trPr>
        <w:tc>
          <w:tcPr>
            <w:tcW w:w="10790" w:type="dxa"/>
            <w:gridSpan w:val="8"/>
          </w:tcPr>
          <w:p w14:paraId="11FC1462" w14:textId="0983C100" w:rsidR="00DF198B" w:rsidRPr="001A7A17" w:rsidRDefault="009A3347" w:rsidP="001A7A17">
            <w:pPr>
              <w:rPr>
                <w:sz w:val="40"/>
                <w:szCs w:val="40"/>
              </w:rPr>
            </w:pPr>
            <w:r w:rsidRPr="001A7A17">
              <w:rPr>
                <w:color w:val="FF0000"/>
                <w:sz w:val="40"/>
                <w:szCs w:val="40"/>
                <w:highlight w:val="yellow"/>
              </w:rPr>
              <w:t xml:space="preserve">Date : </w:t>
            </w:r>
            <w:r w:rsidR="00A67FC1">
              <w:rPr>
                <w:color w:val="FF0000"/>
                <w:sz w:val="40"/>
                <w:szCs w:val="40"/>
                <w:highlight w:val="yellow"/>
              </w:rPr>
              <w:t>2</w:t>
            </w:r>
            <w:r w:rsidR="00205966">
              <w:rPr>
                <w:color w:val="FF0000"/>
                <w:sz w:val="40"/>
                <w:szCs w:val="40"/>
                <w:highlight w:val="yellow"/>
              </w:rPr>
              <w:t>6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/0</w:t>
            </w:r>
            <w:r w:rsidR="00A67FC1">
              <w:rPr>
                <w:color w:val="FF0000"/>
                <w:sz w:val="40"/>
                <w:szCs w:val="40"/>
                <w:highlight w:val="yellow"/>
              </w:rPr>
              <w:t>4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/2022</w:t>
            </w:r>
          </w:p>
        </w:tc>
      </w:tr>
      <w:tr w:rsidR="00DF198B" w14:paraId="198006D4" w14:textId="77777777" w:rsidTr="00B54757">
        <w:trPr>
          <w:trHeight w:val="1790"/>
        </w:trPr>
        <w:tc>
          <w:tcPr>
            <w:tcW w:w="567" w:type="dxa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10065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C4E67DC" w14:textId="34413A4D" w:rsidR="00B54757" w:rsidRDefault="00092E41" w:rsidP="00B54757">
            <w:pPr>
              <w:jc w:val="center"/>
              <w:rPr>
                <w:sz w:val="64"/>
                <w:szCs w:val="64"/>
                <w:u w:val="single"/>
              </w:rPr>
            </w:pPr>
            <w:r w:rsidRPr="00B54757">
              <w:rPr>
                <w:sz w:val="64"/>
                <w:szCs w:val="64"/>
              </w:rPr>
              <w:t>CS</w:t>
            </w:r>
            <w:r w:rsidR="009A3347">
              <w:rPr>
                <w:sz w:val="64"/>
                <w:szCs w:val="64"/>
              </w:rPr>
              <w:t>PC</w:t>
            </w:r>
            <w:r w:rsidR="00B54757" w:rsidRPr="00B54757">
              <w:rPr>
                <w:sz w:val="64"/>
                <w:szCs w:val="64"/>
              </w:rPr>
              <w:t>6</w:t>
            </w:r>
            <w:r w:rsidR="009A3347">
              <w:rPr>
                <w:sz w:val="64"/>
                <w:szCs w:val="64"/>
              </w:rPr>
              <w:t>2</w:t>
            </w:r>
            <w:r w:rsidRPr="00B54757">
              <w:rPr>
                <w:sz w:val="64"/>
                <w:szCs w:val="64"/>
              </w:rPr>
              <w:t xml:space="preserve"> : </w:t>
            </w:r>
            <w:r w:rsidR="0044094A" w:rsidRPr="0044094A">
              <w:rPr>
                <w:sz w:val="64"/>
                <w:szCs w:val="64"/>
              </w:rPr>
              <w:t>COMPILER DESIGN</w:t>
            </w:r>
          </w:p>
          <w:p w14:paraId="566C2157" w14:textId="0D6EB34F" w:rsidR="00A67FC1" w:rsidRPr="00B54757" w:rsidRDefault="00092E41" w:rsidP="00A67FC1">
            <w:pPr>
              <w:jc w:val="center"/>
              <w:rPr>
                <w:rFonts w:asciiTheme="minorHAnsi" w:hAnsiTheme="minorHAnsi"/>
                <w:b/>
                <w:bCs/>
                <w:sz w:val="64"/>
                <w:szCs w:val="64"/>
              </w:rPr>
            </w:pPr>
            <w:r w:rsidRPr="00B54757">
              <w:rPr>
                <w:rFonts w:asciiTheme="minorHAnsi" w:hAnsiTheme="minorHAnsi"/>
                <w:b/>
                <w:bCs/>
                <w:sz w:val="64"/>
                <w:szCs w:val="64"/>
              </w:rPr>
              <w:t>LAB-</w:t>
            </w:r>
            <w:r w:rsidR="00205966">
              <w:rPr>
                <w:rFonts w:asciiTheme="minorHAnsi" w:hAnsiTheme="minorHAnsi"/>
                <w:b/>
                <w:bCs/>
                <w:sz w:val="64"/>
                <w:szCs w:val="64"/>
              </w:rPr>
              <w:t>8</w:t>
            </w:r>
          </w:p>
        </w:tc>
        <w:tc>
          <w:tcPr>
            <w:tcW w:w="158" w:type="dxa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B54757">
        <w:trPr>
          <w:trHeight w:val="1837"/>
        </w:trPr>
        <w:tc>
          <w:tcPr>
            <w:tcW w:w="567" w:type="dxa"/>
          </w:tcPr>
          <w:p w14:paraId="5F92C429" w14:textId="77777777" w:rsidR="00DF198B" w:rsidRDefault="00DF198B"/>
        </w:tc>
        <w:tc>
          <w:tcPr>
            <w:tcW w:w="9063" w:type="dxa"/>
            <w:gridSpan w:val="5"/>
          </w:tcPr>
          <w:p w14:paraId="1C7C4E3C" w14:textId="77777777" w:rsidR="00DF198B" w:rsidRDefault="00DF198B"/>
        </w:tc>
        <w:tc>
          <w:tcPr>
            <w:tcW w:w="1160" w:type="dxa"/>
            <w:gridSpan w:val="2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3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3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6AE18688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68F30F62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4FA205BB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2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6652618" w14:textId="517356D0" w:rsidR="00CE66ED" w:rsidRPr="00CE66ED" w:rsidRDefault="00CE66ED" w:rsidP="00CE66ED"/>
    <w:p w14:paraId="50D63936" w14:textId="455DA9AE" w:rsidR="00CE66ED" w:rsidRPr="00CE66ED" w:rsidRDefault="00CE66ED" w:rsidP="00CE66ED"/>
    <w:p w14:paraId="3C9C0680" w14:textId="1D86AFCD" w:rsidR="003172A2" w:rsidRPr="00E641D7" w:rsidRDefault="003172A2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D3C6688" w14:textId="630C0E04" w:rsidR="002C2914" w:rsidRDefault="00205966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  <w:r w:rsidRPr="00205966">
        <w:rPr>
          <w:rFonts w:ascii="Ubuntu" w:hAnsi="Ubuntu" w:cs="Segoe UI"/>
          <w:color w:val="252424"/>
          <w:sz w:val="28"/>
          <w:szCs w:val="28"/>
          <w:shd w:val="clear" w:color="auto" w:fill="FFFFFF"/>
        </w:rPr>
        <w:lastRenderedPageBreak/>
        <w:t>Perform local optimization on a basic block</w:t>
      </w:r>
      <w:r w:rsidR="00A67FC1">
        <w:rPr>
          <w:rFonts w:ascii="Ubuntu" w:hAnsi="Ubuntu" w:cs="Segoe UI"/>
          <w:color w:val="252424"/>
          <w:sz w:val="28"/>
          <w:szCs w:val="28"/>
          <w:shd w:val="clear" w:color="auto" w:fill="FFFFFF"/>
        </w:rPr>
        <w:t>.</w:t>
      </w:r>
    </w:p>
    <w:p w14:paraId="31527494" w14:textId="77777777" w:rsidR="00A67FC1" w:rsidRDefault="00A67FC1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6EDDA356" w14:textId="377F210F" w:rsidR="007D7306" w:rsidRDefault="00E641D7" w:rsidP="00A67FC1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t>Code:</w:t>
      </w:r>
    </w:p>
    <w:p w14:paraId="2324194A" w14:textId="77777777" w:rsidR="00205966" w:rsidRDefault="00205966" w:rsidP="00A67FC1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799A83D7" w14:textId="7550CAC0" w:rsidR="007D7306" w:rsidRDefault="00205966" w:rsidP="00A67FC1">
      <w:pPr>
        <w:shd w:val="clear" w:color="auto" w:fill="FFFFFF"/>
        <w:spacing w:line="285" w:lineRule="atLeast"/>
        <w:rPr>
          <w:rFonts w:ascii="Ubuntu" w:hAnsi="Ubuntu" w:cs="Segoe UI"/>
          <w:color w:val="FF0000"/>
          <w:sz w:val="28"/>
          <w:szCs w:val="28"/>
          <w:shd w:val="clear" w:color="auto" w:fill="FFFFFF"/>
        </w:rPr>
      </w:pPr>
      <w:r>
        <w:rPr>
          <w:rFonts w:ascii="Ubuntu" w:hAnsi="Ubuntu" w:cs="Segoe UI"/>
          <w:color w:val="FF0000"/>
          <w:sz w:val="28"/>
          <w:szCs w:val="28"/>
          <w:shd w:val="clear" w:color="auto" w:fill="FFFFFF"/>
        </w:rPr>
        <w:t>Optimize_ICG</w:t>
      </w:r>
      <w:r w:rsidR="007D7306" w:rsidRPr="007D7306">
        <w:rPr>
          <w:rFonts w:ascii="Ubuntu" w:hAnsi="Ubuntu" w:cs="Segoe UI"/>
          <w:color w:val="FF0000"/>
          <w:sz w:val="28"/>
          <w:szCs w:val="28"/>
          <w:shd w:val="clear" w:color="auto" w:fill="FFFFFF"/>
        </w:rPr>
        <w:t>.cpp</w:t>
      </w:r>
    </w:p>
    <w:p w14:paraId="0ED3B386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import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re</w:t>
      </w:r>
    </w:p>
    <w:p w14:paraId="6A9AC437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4E665616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b/>
          <w:bCs/>
          <w:color w:val="E66533"/>
          <w:sz w:val="19"/>
          <w:szCs w:val="19"/>
          <w:lang w:bidi="ar-SA"/>
        </w:rPr>
        <w:t>def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isTemporary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s</w:t>
      </w:r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4701573E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bool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re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match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r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^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t</w:t>
      </w:r>
      <w:proofErr w:type="spellEnd"/>
      <w:r w:rsidRPr="00205966">
        <w:rPr>
          <w:rFonts w:ascii="JetBrains Mono" w:hAnsi="JetBrains Mono" w:cs="JetBrains Mono"/>
          <w:color w:val="D5971A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0-9</w:t>
      </w:r>
      <w:r w:rsidRPr="00205966">
        <w:rPr>
          <w:rFonts w:ascii="JetBrains Mono" w:hAnsi="JetBrains Mono" w:cs="JetBrains Mono"/>
          <w:color w:val="D5971A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*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$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))</w:t>
      </w:r>
    </w:p>
    <w:p w14:paraId="197CC9C8" w14:textId="77777777" w:rsidR="00205966" w:rsidRPr="00205966" w:rsidRDefault="00205966" w:rsidP="00205966">
      <w:pPr>
        <w:shd w:val="clear" w:color="auto" w:fill="052529"/>
        <w:spacing w:after="240"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6355B27B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b/>
          <w:bCs/>
          <w:color w:val="E66533"/>
          <w:sz w:val="19"/>
          <w:szCs w:val="19"/>
          <w:lang w:bidi="ar-SA"/>
        </w:rPr>
        <w:t>def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isIdentifier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s</w:t>
      </w:r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69ACF4B1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bool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re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match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r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^</w:t>
      </w:r>
      <w:r w:rsidRPr="00205966">
        <w:rPr>
          <w:rFonts w:ascii="JetBrains Mono" w:hAnsi="JetBrains Mono" w:cs="JetBrains Mono"/>
          <w:color w:val="D5971A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A-Za-z</w:t>
      </w:r>
      <w:r w:rsidRPr="00205966">
        <w:rPr>
          <w:rFonts w:ascii="JetBrains Mono" w:hAnsi="JetBrains Mono" w:cs="JetBrains Mono"/>
          <w:color w:val="D5971A"/>
          <w:sz w:val="19"/>
          <w:szCs w:val="19"/>
          <w:lang w:bidi="ar-SA"/>
        </w:rPr>
        <w:t>][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A-Za-z0-9_</w:t>
      </w:r>
      <w:r w:rsidRPr="00205966">
        <w:rPr>
          <w:rFonts w:ascii="JetBrains Mono" w:hAnsi="JetBrains Mono" w:cs="JetBrains Mono"/>
          <w:color w:val="D5971A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*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$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))</w:t>
      </w:r>
    </w:p>
    <w:p w14:paraId="2B342C9A" w14:textId="77777777" w:rsidR="00205966" w:rsidRPr="00205966" w:rsidRDefault="00205966" w:rsidP="00205966">
      <w:pPr>
        <w:shd w:val="clear" w:color="auto" w:fill="052529"/>
        <w:spacing w:after="240"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0B9FE4EB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b/>
          <w:bCs/>
          <w:color w:val="E66533"/>
          <w:sz w:val="19"/>
          <w:szCs w:val="19"/>
          <w:lang w:bidi="ar-SA"/>
        </w:rPr>
        <w:t>def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showICG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101DBE1A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for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line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60129DCC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\t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line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strip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())</w:t>
      </w:r>
    </w:p>
    <w:p w14:paraId="453C7759" w14:textId="77777777" w:rsidR="00205966" w:rsidRPr="00205966" w:rsidRDefault="00205966" w:rsidP="00205966">
      <w:pPr>
        <w:shd w:val="clear" w:color="auto" w:fill="052529"/>
        <w:spacing w:after="240"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3BBB5BD0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b/>
          <w:bCs/>
          <w:color w:val="E66533"/>
          <w:sz w:val="19"/>
          <w:szCs w:val="19"/>
          <w:lang w:bidi="ar-SA"/>
        </w:rPr>
        <w:t>def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createSubexpressions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1DBE032C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expressions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{}</w:t>
      </w:r>
    </w:p>
    <w:p w14:paraId="1D8C62D6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variables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{}</w:t>
      </w:r>
    </w:p>
    <w:p w14:paraId="2DB879E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for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line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19290AFA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tokens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line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split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</w:p>
    <w:p w14:paraId="5696E8EB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len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5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76725FE0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variables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and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variables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expressions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1CD512C8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variables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]],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expressions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variables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]]])</w:t>
      </w:r>
    </w:p>
    <w:p w14:paraId="353E469E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del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expressions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variables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]]]</w:t>
      </w:r>
    </w:p>
    <w:p w14:paraId="3127EB93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expressionRHS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 "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3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 "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</w:p>
    <w:p w14:paraId="63852783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expressionRHS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not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expressions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0649C6E0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                expressions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expressionRHS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</w:p>
    <w:p w14:paraId="575F43A2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isIdentifier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]):</w:t>
      </w:r>
    </w:p>
    <w:p w14:paraId="7CB289E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                    variables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expressionRHS</w:t>
      </w:r>
      <w:proofErr w:type="spellEnd"/>
    </w:p>
    <w:p w14:paraId="6861138B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isIdentifier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]):</w:t>
      </w:r>
    </w:p>
    <w:p w14:paraId="6F37B75A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                    variables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expressionRHS</w:t>
      </w:r>
      <w:proofErr w:type="spellEnd"/>
    </w:p>
    <w:p w14:paraId="4781DB33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expressions</w:t>
      </w:r>
    </w:p>
    <w:p w14:paraId="5BC315C2" w14:textId="77777777" w:rsidR="00205966" w:rsidRPr="00205966" w:rsidRDefault="00205966" w:rsidP="00205966">
      <w:pPr>
        <w:shd w:val="clear" w:color="auto" w:fill="052529"/>
        <w:spacing w:after="240"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6626925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b/>
          <w:bCs/>
          <w:color w:val="E66533"/>
          <w:sz w:val="19"/>
          <w:szCs w:val="19"/>
          <w:lang w:bidi="ar-SA"/>
        </w:rPr>
        <w:t>def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eliminateCommonSubexpressions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70C8C56E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expressions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createSubexpressions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614B052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updatedAllLines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DF769B"/>
          <w:sz w:val="19"/>
          <w:szCs w:val="19"/>
          <w:lang w:bidi="ar-SA"/>
        </w:rPr>
        <w:t>: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</w:p>
    <w:p w14:paraId="161143C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for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i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range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len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2F61A28D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tokens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i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split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</w:p>
    <w:p w14:paraId="4FA5C7B9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len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5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25EBEF82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expressionRHS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 "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3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 "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</w:p>
    <w:p w14:paraId="675005E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expressionRHS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expressions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and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expressions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expressionRHS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!=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]:</w:t>
      </w:r>
    </w:p>
    <w:p w14:paraId="03FF20D3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updatedAllLines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i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 "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1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 "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expressions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expressionRHS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</w:p>
    <w:p w14:paraId="6D9AF114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updatedAllLines</w:t>
      </w:r>
      <w:proofErr w:type="spellEnd"/>
    </w:p>
    <w:p w14:paraId="6C1F6F78" w14:textId="77777777" w:rsidR="00205966" w:rsidRPr="00205966" w:rsidRDefault="00205966" w:rsidP="00205966">
      <w:pPr>
        <w:shd w:val="clear" w:color="auto" w:fill="052529"/>
        <w:spacing w:after="240"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0D043B51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b/>
          <w:bCs/>
          <w:color w:val="E66533"/>
          <w:sz w:val="19"/>
          <w:szCs w:val="19"/>
          <w:lang w:bidi="ar-SA"/>
        </w:rPr>
        <w:lastRenderedPageBreak/>
        <w:t>def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evaluateExpression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expression</w:t>
      </w:r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76645B7A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tokens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expression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split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</w:p>
    <w:p w14:paraId="03165B59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len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!=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5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0BBB1AE9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expression</w:t>
      </w:r>
    </w:p>
    <w:p w14:paraId="24040B41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acceptedOperators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{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"+"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"-"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"*"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"/"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"*"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"&amp;"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"|"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"^"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"=="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"&gt;="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"&lt;="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"!="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"&gt;"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"&lt;"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}</w:t>
      </w:r>
    </w:p>
    <w:p w14:paraId="4A30865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1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!=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"="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or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3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not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acceptedOperators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429E51A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expression</w:t>
      </w:r>
    </w:p>
    <w:p w14:paraId="4EAEF22B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].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isdigit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and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].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isdigit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288D438C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 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join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1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str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eval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str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3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])))])</w:t>
      </w:r>
    </w:p>
    <w:p w14:paraId="4E65293A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].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isdigit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or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].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isdigit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5B858B"/>
          <w:sz w:val="19"/>
          <w:szCs w:val="19"/>
          <w:lang w:bidi="ar-SA"/>
        </w:rPr>
        <w:t>#Replace the identifier with a number and evaluate</w:t>
      </w:r>
    </w:p>
    <w:p w14:paraId="19EB67F8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op1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"5"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isIdentifier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else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</w:p>
    <w:p w14:paraId="77005D06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op2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"5"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isIdentifier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else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</w:p>
    <w:p w14:paraId="63FD9767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op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3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</w:p>
    <w:p w14:paraId="12A63DBC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try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0E9B1DAE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result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eval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op1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op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op2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))</w:t>
      </w:r>
    </w:p>
    <w:p w14:paraId="6FCE6184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result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5B858B"/>
          <w:sz w:val="19"/>
          <w:szCs w:val="19"/>
          <w:lang w:bidi="ar-SA"/>
        </w:rPr>
        <w:t>#multiplication with 0</w:t>
      </w:r>
    </w:p>
    <w:p w14:paraId="5B8005D4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 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join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1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"0"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</w:t>
      </w:r>
    </w:p>
    <w:p w14:paraId="596C800A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proofErr w:type="spellStart"/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elif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result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5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5B858B"/>
          <w:sz w:val="19"/>
          <w:szCs w:val="19"/>
          <w:lang w:bidi="ar-SA"/>
        </w:rPr>
        <w:t># add zero, subtract 0, multiply 1, divide 1</w:t>
      </w:r>
    </w:p>
    <w:p w14:paraId="3278DA4C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isIdentifier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and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].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isdigit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615B6734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 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join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1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]])</w:t>
      </w:r>
    </w:p>
    <w:p w14:paraId="0A932EAE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</w:t>
      </w:r>
      <w:proofErr w:type="spellStart"/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elif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isIdentifier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and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].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isdigit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():</w:t>
      </w:r>
    </w:p>
    <w:p w14:paraId="4B727532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 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join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1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]])</w:t>
      </w:r>
    </w:p>
    <w:p w14:paraId="0106CA8C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proofErr w:type="spellStart"/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elif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result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-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5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and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"0"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5B858B"/>
          <w:sz w:val="19"/>
          <w:szCs w:val="19"/>
          <w:lang w:bidi="ar-SA"/>
        </w:rPr>
        <w:t># 0 - id</w:t>
      </w:r>
    </w:p>
    <w:p w14:paraId="7C9505FE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 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join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([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1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"-"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+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4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]])</w:t>
      </w:r>
    </w:p>
    <w:p w14:paraId="7C13D6C2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 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join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2022D507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except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NameError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73532D74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expression</w:t>
      </w:r>
    </w:p>
    <w:p w14:paraId="5903B90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except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ZeroDivisionError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7EDDD4A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"Division By Zero!"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1F33CA5C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quit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</w:p>
    <w:p w14:paraId="20E6EE2F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expression</w:t>
      </w:r>
    </w:p>
    <w:p w14:paraId="564C54D8" w14:textId="77777777" w:rsidR="00205966" w:rsidRPr="00205966" w:rsidRDefault="00205966" w:rsidP="00205966">
      <w:pPr>
        <w:shd w:val="clear" w:color="auto" w:fill="052529"/>
        <w:spacing w:after="240"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495FBF28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b/>
          <w:bCs/>
          <w:color w:val="E66533"/>
          <w:sz w:val="19"/>
          <w:szCs w:val="19"/>
          <w:lang w:bidi="ar-SA"/>
        </w:rPr>
        <w:t>def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constantFolding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79352F74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updatedAllLines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[]</w:t>
      </w:r>
    </w:p>
    <w:p w14:paraId="086A71C0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for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line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769A88EC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updatedAllLines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append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evaluateExpression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line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))</w:t>
      </w:r>
    </w:p>
    <w:p w14:paraId="2183AC17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updatedAllLines</w:t>
      </w:r>
      <w:proofErr w:type="spellEnd"/>
    </w:p>
    <w:p w14:paraId="536DA6A0" w14:textId="77777777" w:rsidR="00205966" w:rsidRPr="00205966" w:rsidRDefault="00205966" w:rsidP="00205966">
      <w:pPr>
        <w:shd w:val="clear" w:color="auto" w:fill="052529"/>
        <w:spacing w:after="240"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309E31C6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b/>
          <w:bCs/>
          <w:color w:val="E66533"/>
          <w:sz w:val="19"/>
          <w:szCs w:val="19"/>
          <w:lang w:bidi="ar-SA"/>
        </w:rPr>
        <w:t>def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deadCodeElimination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49D6E9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3FE8571D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num_lines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len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4F62D9BD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definedTempVars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set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</w:p>
    <w:p w14:paraId="1E47F836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for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line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4A09ED3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tokens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line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split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</w:p>
    <w:p w14:paraId="79DDEFEE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isTemporary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524A69F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definedTempVars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add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</w:t>
      </w:r>
    </w:p>
    <w:p w14:paraId="0BCFB672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usefulTempVars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set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</w:p>
    <w:p w14:paraId="3A96F01B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for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line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4B861A98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tokens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line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split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</w:p>
    <w:p w14:paraId="72B70A70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len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&gt;=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731866FE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lastRenderedPageBreak/>
        <w:t xml:space="preserve">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isTemporary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1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0A34054E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usefulTempVars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add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1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</w:t>
      </w:r>
    </w:p>
    <w:p w14:paraId="08BC2B86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len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&gt;=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3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35DE7146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isTemporary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31AC49BF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usefulTempVars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add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2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])</w:t>
      </w:r>
    </w:p>
    <w:p w14:paraId="3995EA8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unwantedTempVars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definedTempVars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-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usefulTempVars</w:t>
      </w:r>
      <w:proofErr w:type="spellEnd"/>
    </w:p>
    <w:p w14:paraId="4752CAC1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updatedAllLines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[]</w:t>
      </w:r>
    </w:p>
    <w:p w14:paraId="4E39312B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for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line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b/>
          <w:bCs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03201D69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tokens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line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split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</w:p>
    <w:p w14:paraId="0214F002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tokens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</w:t>
      </w:r>
      <w:r w:rsidRPr="00205966">
        <w:rPr>
          <w:rFonts w:ascii="JetBrains Mono" w:hAnsi="JetBrains Mono" w:cs="JetBrains Mono"/>
          <w:color w:val="7060EB"/>
          <w:sz w:val="19"/>
          <w:szCs w:val="19"/>
          <w:lang w:bidi="ar-SA"/>
        </w:rPr>
        <w:t>0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]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not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unwantedTempVars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78482C4E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updatedAllLines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append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line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03D8AA4A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num_lines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len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updatedAllLines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2A0991C1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updatedAllLines</w:t>
      </w:r>
      <w:proofErr w:type="spellEnd"/>
    </w:p>
    <w:p w14:paraId="4C296DC8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return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deadCodeElimination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updatedAllLines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6C65753C" w14:textId="77777777" w:rsidR="00205966" w:rsidRPr="00205966" w:rsidRDefault="00205966" w:rsidP="00205966">
      <w:pPr>
        <w:shd w:val="clear" w:color="auto" w:fill="052529"/>
        <w:spacing w:after="240"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0B4F6800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if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__name__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"__main__"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00557C61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[]</w:t>
      </w:r>
    </w:p>
    <w:p w14:paraId="6A914770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f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open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"input_file.txt"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"r"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626E885A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for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line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in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f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:</w:t>
      </w:r>
    </w:p>
    <w:p w14:paraId="4571C5CD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allLines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append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line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38BE32E6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f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.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close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()</w:t>
      </w:r>
    </w:p>
    <w:p w14:paraId="73B36AD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45165FF2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\n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066B966B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68762FA1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5B858B"/>
          <w:sz w:val="19"/>
          <w:szCs w:val="19"/>
          <w:lang w:bidi="ar-SA"/>
        </w:rPr>
        <w:t># Input</w:t>
      </w:r>
    </w:p>
    <w:p w14:paraId="190E2C80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 xml:space="preserve">"Generated ICG given as input for optimization: 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\n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4FCDEB63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showICG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29CC1A58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\n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161B7298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3607F5C7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5B858B"/>
          <w:sz w:val="19"/>
          <w:szCs w:val="19"/>
          <w:lang w:bidi="ar-SA"/>
        </w:rPr>
        <w:t># Elimination of Common Subexpressions</w:t>
      </w:r>
    </w:p>
    <w:p w14:paraId="6A6CB4D9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icgAfterEliminationOfCommonSubexpressions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eliminateCommonSubexpressions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6762D5B3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 xml:space="preserve">"ICG after eliminating common subexpressions: 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\n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55AD314E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showICG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icgAfterEliminationOfCommonSubexpressions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70497226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\n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4CACFC76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235E20FF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5B858B"/>
          <w:sz w:val="19"/>
          <w:szCs w:val="19"/>
          <w:lang w:bidi="ar-SA"/>
        </w:rPr>
        <w:t># Constant folding</w:t>
      </w:r>
    </w:p>
    <w:p w14:paraId="6D24A037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icgAfterConstantFolding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constantFolding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icgAfterEliminationOfCommonSubexpressions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3123460F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 xml:space="preserve">"ICG after constant folding: 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\n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31436C77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showICG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icgAfterConstantFolding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02A4E1DB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\n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0A79531F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6B768775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5B858B"/>
          <w:sz w:val="19"/>
          <w:szCs w:val="19"/>
          <w:lang w:bidi="ar-SA"/>
        </w:rPr>
        <w:t># Dead Code Elimination</w:t>
      </w:r>
    </w:p>
    <w:p w14:paraId="3D377101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icgAfterDeadCodeElimination</w:t>
      </w:r>
      <w:proofErr w:type="spellEnd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=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deadCodeElimination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icgAfterConstantFolding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12F71872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 xml:space="preserve">"Optimized ICG after dead code elimination: 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\n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2C71822A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showICG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icgAfterDeadCodeElimination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199B5A4E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\n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77E41C07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</w:p>
    <w:p w14:paraId="05143381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"Optimization done by eliminating"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len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allLines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  <w:r w:rsidRPr="00205966">
        <w:rPr>
          <w:rFonts w:ascii="JetBrains Mono" w:hAnsi="JetBrains Mono" w:cs="JetBrains Mono"/>
          <w:b/>
          <w:bCs/>
          <w:color w:val="DF769B"/>
          <w:sz w:val="19"/>
          <w:szCs w:val="19"/>
          <w:lang w:bidi="ar-SA"/>
        </w:rPr>
        <w:t>-</w:t>
      </w:r>
      <w:proofErr w:type="spellStart"/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len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proofErr w:type="spellStart"/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>icgAfterDeadCodeElimination</w:t>
      </w:r>
      <w:proofErr w:type="spellEnd"/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),</w:t>
      </w: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 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"lines."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7308922F" w14:textId="77777777" w:rsidR="00205966" w:rsidRPr="00205966" w:rsidRDefault="00205966" w:rsidP="00205966">
      <w:pPr>
        <w:shd w:val="clear" w:color="auto" w:fill="052529"/>
        <w:spacing w:line="240" w:lineRule="atLeast"/>
        <w:rPr>
          <w:rFonts w:ascii="JetBrains Mono" w:hAnsi="JetBrains Mono" w:cs="JetBrains Mono"/>
          <w:color w:val="B2CACD"/>
          <w:sz w:val="19"/>
          <w:szCs w:val="19"/>
          <w:lang w:bidi="ar-SA"/>
        </w:rPr>
      </w:pPr>
      <w:r w:rsidRPr="00205966">
        <w:rPr>
          <w:rFonts w:ascii="JetBrains Mono" w:hAnsi="JetBrains Mono" w:cs="JetBrains Mono"/>
          <w:color w:val="E4B781"/>
          <w:sz w:val="19"/>
          <w:szCs w:val="19"/>
          <w:lang w:bidi="ar-SA"/>
        </w:rPr>
        <w:t xml:space="preserve">    </w:t>
      </w:r>
      <w:r w:rsidRPr="00205966">
        <w:rPr>
          <w:rFonts w:ascii="JetBrains Mono" w:hAnsi="JetBrains Mono" w:cs="JetBrains Mono"/>
          <w:color w:val="16A3B6"/>
          <w:sz w:val="19"/>
          <w:szCs w:val="19"/>
          <w:lang w:bidi="ar-SA"/>
        </w:rPr>
        <w:t>print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(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49ACE9"/>
          <w:sz w:val="19"/>
          <w:szCs w:val="19"/>
          <w:lang w:bidi="ar-SA"/>
        </w:rPr>
        <w:t>\n</w:t>
      </w:r>
      <w:r w:rsidRPr="00205966">
        <w:rPr>
          <w:rFonts w:ascii="JetBrains Mono" w:hAnsi="JetBrains Mono" w:cs="JetBrains Mono"/>
          <w:color w:val="49E9A6"/>
          <w:sz w:val="19"/>
          <w:szCs w:val="19"/>
          <w:lang w:bidi="ar-SA"/>
        </w:rPr>
        <w:t>"</w:t>
      </w:r>
      <w:r w:rsidRPr="00205966">
        <w:rPr>
          <w:rFonts w:ascii="JetBrains Mono" w:hAnsi="JetBrains Mono" w:cs="JetBrains Mono"/>
          <w:color w:val="B2CACD"/>
          <w:sz w:val="19"/>
          <w:szCs w:val="19"/>
          <w:lang w:bidi="ar-SA"/>
        </w:rPr>
        <w:t>)</w:t>
      </w:r>
    </w:p>
    <w:p w14:paraId="72052665" w14:textId="77777777" w:rsidR="007D7306" w:rsidRPr="007D7306" w:rsidRDefault="007D7306" w:rsidP="007D7306">
      <w:pPr>
        <w:shd w:val="clear" w:color="auto" w:fill="052529"/>
        <w:spacing w:line="360" w:lineRule="atLeast"/>
        <w:rPr>
          <w:rFonts w:ascii="JetBrains Mono" w:hAnsi="JetBrains Mono" w:cs="JetBrains Mono"/>
          <w:color w:val="B2CACD"/>
          <w:sz w:val="27"/>
          <w:szCs w:val="27"/>
          <w:lang w:bidi="ar-SA"/>
        </w:rPr>
      </w:pPr>
    </w:p>
    <w:p w14:paraId="62ECCBBD" w14:textId="494C1E70" w:rsidR="007D7306" w:rsidRDefault="007D7306" w:rsidP="001B2720">
      <w:pPr>
        <w:shd w:val="clear" w:color="auto" w:fill="FFFFFF"/>
        <w:spacing w:line="285" w:lineRule="atLeast"/>
        <w:rPr>
          <w:rFonts w:ascii="Ubuntu" w:hAnsi="Ubuntu" w:cs="Segoe UI"/>
          <w:color w:val="FF0000"/>
          <w:sz w:val="28"/>
          <w:szCs w:val="28"/>
          <w:shd w:val="clear" w:color="auto" w:fill="FFFFFF"/>
        </w:rPr>
      </w:pPr>
    </w:p>
    <w:p w14:paraId="08389A70" w14:textId="0701190A" w:rsidR="00205966" w:rsidRDefault="00205966" w:rsidP="001B2720">
      <w:pPr>
        <w:shd w:val="clear" w:color="auto" w:fill="FFFFFF"/>
        <w:spacing w:line="285" w:lineRule="atLeast"/>
        <w:rPr>
          <w:rFonts w:ascii="Ubuntu" w:hAnsi="Ubuntu" w:cs="Segoe UI"/>
          <w:color w:val="FF0000"/>
          <w:sz w:val="28"/>
          <w:szCs w:val="28"/>
          <w:shd w:val="clear" w:color="auto" w:fill="FFFFFF"/>
        </w:rPr>
      </w:pPr>
      <w:r>
        <w:rPr>
          <w:rFonts w:ascii="Ubuntu" w:hAnsi="Ubuntu" w:cs="Segoe UI"/>
          <w:color w:val="FF0000"/>
          <w:sz w:val="28"/>
          <w:szCs w:val="28"/>
          <w:shd w:val="clear" w:color="auto" w:fill="FFFFFF"/>
        </w:rPr>
        <w:lastRenderedPageBreak/>
        <w:t>input_file.txt</w:t>
      </w:r>
    </w:p>
    <w:p w14:paraId="502A549F" w14:textId="77777777" w:rsidR="00205966" w:rsidRDefault="00205966" w:rsidP="001B2720">
      <w:pPr>
        <w:shd w:val="clear" w:color="auto" w:fill="FFFFFF"/>
        <w:spacing w:line="285" w:lineRule="atLeast"/>
        <w:rPr>
          <w:rFonts w:ascii="Ubuntu" w:hAnsi="Ubuntu" w:cs="Segoe UI"/>
          <w:color w:val="FF0000"/>
          <w:sz w:val="28"/>
          <w:szCs w:val="28"/>
          <w:shd w:val="clear" w:color="auto" w:fill="FFFFFF"/>
        </w:rPr>
      </w:pPr>
    </w:p>
    <w:p w14:paraId="5FD53A9A" w14:textId="02FD3640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205966">
        <w:rPr>
          <w:rFonts w:ascii="Ubuntu" w:hAnsi="Ubuntu"/>
          <w:noProof/>
          <w:sz w:val="28"/>
          <w:szCs w:val="28"/>
        </w:rPr>
        <w:drawing>
          <wp:inline distT="0" distB="0" distL="0" distR="0" wp14:anchorId="498E9595" wp14:editId="1341404A">
            <wp:extent cx="6858000" cy="610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EA99" w14:textId="5532D603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1A49072F" w14:textId="7EA56498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2A112936" w14:textId="6F66B82F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2B4CC6C" w14:textId="7D13340E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64C101B5" w14:textId="5B6B6A13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42D13544" w14:textId="6EF54DCA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3B6214A" w14:textId="0D27E4BC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4E7EB366" w14:textId="6DB5253F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962CFE1" w14:textId="3ECDDD74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7AB5887F" w14:textId="21427CC8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30A64209" w14:textId="76E74B4B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lastRenderedPageBreak/>
        <w:t>Output:</w:t>
      </w:r>
    </w:p>
    <w:p w14:paraId="224085F7" w14:textId="2060292D" w:rsidR="00DE0D7F" w:rsidRDefault="00DE0D7F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24187206" w14:textId="6E83CE1E" w:rsidR="00DE0D7F" w:rsidRDefault="00DE0D7F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DE0D7F">
        <w:rPr>
          <w:rFonts w:ascii="Ubuntu" w:hAnsi="Ubuntu"/>
          <w:noProof/>
          <w:sz w:val="28"/>
          <w:szCs w:val="28"/>
        </w:rPr>
        <w:drawing>
          <wp:inline distT="0" distB="0" distL="0" distR="0" wp14:anchorId="6E89F26D" wp14:editId="0113C546">
            <wp:extent cx="6858000" cy="4064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3DE0" w14:textId="4C5D8BD2" w:rsidR="00DE0D7F" w:rsidRDefault="00DE0D7F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11FEA788" w14:textId="612B6A1C" w:rsidR="00DE0D7F" w:rsidRDefault="00DE0D7F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DE0D7F">
        <w:rPr>
          <w:rFonts w:ascii="Ubuntu" w:hAnsi="Ubuntu"/>
          <w:noProof/>
          <w:sz w:val="28"/>
          <w:szCs w:val="28"/>
        </w:rPr>
        <w:drawing>
          <wp:inline distT="0" distB="0" distL="0" distR="0" wp14:anchorId="00F42ACA" wp14:editId="482C28F0">
            <wp:extent cx="6858000" cy="3770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95BA" w14:textId="60293A33" w:rsidR="00DE0D7F" w:rsidRDefault="00DE0D7F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DE0D7F">
        <w:rPr>
          <w:rFonts w:ascii="Ubuntu" w:hAnsi="Ubuntu"/>
          <w:noProof/>
          <w:sz w:val="28"/>
          <w:szCs w:val="28"/>
        </w:rPr>
        <w:lastRenderedPageBreak/>
        <w:drawing>
          <wp:inline distT="0" distB="0" distL="0" distR="0" wp14:anchorId="799E0A11" wp14:editId="767ACD77">
            <wp:extent cx="6858000" cy="3825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ACFE" w14:textId="36BB466B" w:rsidR="00DE0D7F" w:rsidRDefault="00DE0D7F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49894EE9" w14:textId="47CDA222" w:rsidR="00DE0D7F" w:rsidRDefault="00DE0D7F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DE0D7F">
        <w:rPr>
          <w:rFonts w:ascii="Ubuntu" w:hAnsi="Ubuntu"/>
          <w:noProof/>
          <w:sz w:val="28"/>
          <w:szCs w:val="28"/>
        </w:rPr>
        <w:drawing>
          <wp:inline distT="0" distB="0" distL="0" distR="0" wp14:anchorId="36D1CF57" wp14:editId="17C70F34">
            <wp:extent cx="6858000" cy="2714625"/>
            <wp:effectExtent l="0" t="0" r="0" b="9525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B3DD" w14:textId="77777777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0EB9B5E3" w14:textId="75401FC5" w:rsidR="00205966" w:rsidRDefault="00205966" w:rsidP="001B2720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 xml:space="preserve"> </w:t>
      </w:r>
    </w:p>
    <w:sectPr w:rsidR="00205966" w:rsidSect="00E74B29">
      <w:footerReference w:type="even" r:id="rId17"/>
      <w:footerReference w:type="default" r:id="rId18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014B1" w14:textId="77777777" w:rsidR="006C0D67" w:rsidRDefault="006C0D67" w:rsidP="00E74B29">
      <w:r>
        <w:separator/>
      </w:r>
    </w:p>
  </w:endnote>
  <w:endnote w:type="continuationSeparator" w:id="0">
    <w:p w14:paraId="303DA556" w14:textId="77777777" w:rsidR="006C0D67" w:rsidRDefault="006C0D67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8871E" w14:textId="77777777" w:rsidR="006C0D67" w:rsidRDefault="006C0D67" w:rsidP="00E74B29">
      <w:r>
        <w:separator/>
      </w:r>
    </w:p>
  </w:footnote>
  <w:footnote w:type="continuationSeparator" w:id="0">
    <w:p w14:paraId="11FF3227" w14:textId="77777777" w:rsidR="006C0D67" w:rsidRDefault="006C0D67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5B4D"/>
    <w:multiLevelType w:val="hybridMultilevel"/>
    <w:tmpl w:val="94DAEA4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2C05F1"/>
    <w:multiLevelType w:val="hybridMultilevel"/>
    <w:tmpl w:val="1F94F6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225AB"/>
    <w:multiLevelType w:val="hybridMultilevel"/>
    <w:tmpl w:val="6D0C06CE"/>
    <w:lvl w:ilvl="0" w:tplc="DF160BF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B7103"/>
    <w:multiLevelType w:val="multilevel"/>
    <w:tmpl w:val="B9E2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C21616"/>
    <w:multiLevelType w:val="multilevel"/>
    <w:tmpl w:val="15AA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3A00B0"/>
    <w:multiLevelType w:val="multilevel"/>
    <w:tmpl w:val="227A2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7401DF"/>
    <w:multiLevelType w:val="hybridMultilevel"/>
    <w:tmpl w:val="13FCF472"/>
    <w:lvl w:ilvl="0" w:tplc="49D25ECC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215609"/>
    <w:multiLevelType w:val="hybridMultilevel"/>
    <w:tmpl w:val="C4544732"/>
    <w:lvl w:ilvl="0" w:tplc="011875BA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0E78B2"/>
    <w:multiLevelType w:val="hybridMultilevel"/>
    <w:tmpl w:val="5BD09868"/>
    <w:lvl w:ilvl="0" w:tplc="CAC68F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E50C01"/>
    <w:multiLevelType w:val="hybridMultilevel"/>
    <w:tmpl w:val="ECD2F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1267351">
    <w:abstractNumId w:val="3"/>
  </w:num>
  <w:num w:numId="2" w16cid:durableId="1054739898">
    <w:abstractNumId w:val="10"/>
  </w:num>
  <w:num w:numId="3" w16cid:durableId="415324467">
    <w:abstractNumId w:val="8"/>
  </w:num>
  <w:num w:numId="4" w16cid:durableId="1152209101">
    <w:abstractNumId w:val="9"/>
  </w:num>
  <w:num w:numId="5" w16cid:durableId="1290820827">
    <w:abstractNumId w:val="2"/>
  </w:num>
  <w:num w:numId="6" w16cid:durableId="402072274">
    <w:abstractNumId w:val="7"/>
  </w:num>
  <w:num w:numId="7" w16cid:durableId="2060666703">
    <w:abstractNumId w:val="0"/>
  </w:num>
  <w:num w:numId="8" w16cid:durableId="1129202927">
    <w:abstractNumId w:val="5"/>
  </w:num>
  <w:num w:numId="9" w16cid:durableId="190841675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6926226">
    <w:abstractNumId w:val="6"/>
  </w:num>
  <w:num w:numId="11" w16cid:durableId="4030649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YZmtQDVL6y5LQAAAA=="/>
  </w:docVars>
  <w:rsids>
    <w:rsidRoot w:val="00092E41"/>
    <w:rsid w:val="00032A2B"/>
    <w:rsid w:val="00086FA5"/>
    <w:rsid w:val="00092E41"/>
    <w:rsid w:val="00096D6B"/>
    <w:rsid w:val="000A4255"/>
    <w:rsid w:val="000E4641"/>
    <w:rsid w:val="001172D0"/>
    <w:rsid w:val="00151F66"/>
    <w:rsid w:val="00177F8D"/>
    <w:rsid w:val="00182C4D"/>
    <w:rsid w:val="00185F4A"/>
    <w:rsid w:val="001A7A17"/>
    <w:rsid w:val="001B2720"/>
    <w:rsid w:val="001C3237"/>
    <w:rsid w:val="001C7D09"/>
    <w:rsid w:val="001E0ECE"/>
    <w:rsid w:val="002012DC"/>
    <w:rsid w:val="00205966"/>
    <w:rsid w:val="00222F68"/>
    <w:rsid w:val="002951EB"/>
    <w:rsid w:val="002B6E38"/>
    <w:rsid w:val="002C2914"/>
    <w:rsid w:val="002D1910"/>
    <w:rsid w:val="002D2200"/>
    <w:rsid w:val="002F03AB"/>
    <w:rsid w:val="003030E0"/>
    <w:rsid w:val="003078DD"/>
    <w:rsid w:val="003172A2"/>
    <w:rsid w:val="00340F0C"/>
    <w:rsid w:val="00354826"/>
    <w:rsid w:val="0039195A"/>
    <w:rsid w:val="00395D77"/>
    <w:rsid w:val="003A49C6"/>
    <w:rsid w:val="003B5034"/>
    <w:rsid w:val="003F3D1D"/>
    <w:rsid w:val="0040564B"/>
    <w:rsid w:val="00414139"/>
    <w:rsid w:val="0044094A"/>
    <w:rsid w:val="0045557C"/>
    <w:rsid w:val="0048120C"/>
    <w:rsid w:val="0048750B"/>
    <w:rsid w:val="004909D9"/>
    <w:rsid w:val="004F22FB"/>
    <w:rsid w:val="00521481"/>
    <w:rsid w:val="0056636B"/>
    <w:rsid w:val="005D252A"/>
    <w:rsid w:val="005D6FA6"/>
    <w:rsid w:val="00610A09"/>
    <w:rsid w:val="0063405E"/>
    <w:rsid w:val="00665110"/>
    <w:rsid w:val="006709F1"/>
    <w:rsid w:val="006C0D67"/>
    <w:rsid w:val="006C60E6"/>
    <w:rsid w:val="00705301"/>
    <w:rsid w:val="007106FA"/>
    <w:rsid w:val="00725B78"/>
    <w:rsid w:val="007348B4"/>
    <w:rsid w:val="00742988"/>
    <w:rsid w:val="00764F3D"/>
    <w:rsid w:val="00795B80"/>
    <w:rsid w:val="007C06BD"/>
    <w:rsid w:val="007D7306"/>
    <w:rsid w:val="008079CC"/>
    <w:rsid w:val="00837914"/>
    <w:rsid w:val="008405C8"/>
    <w:rsid w:val="008434D9"/>
    <w:rsid w:val="00870AFF"/>
    <w:rsid w:val="00874FE7"/>
    <w:rsid w:val="0088776E"/>
    <w:rsid w:val="008A0FAE"/>
    <w:rsid w:val="008B72F9"/>
    <w:rsid w:val="00952F7D"/>
    <w:rsid w:val="0095496A"/>
    <w:rsid w:val="009928A5"/>
    <w:rsid w:val="009A3347"/>
    <w:rsid w:val="009A38BA"/>
    <w:rsid w:val="00A2377C"/>
    <w:rsid w:val="00A25A42"/>
    <w:rsid w:val="00A67FC1"/>
    <w:rsid w:val="00B2336B"/>
    <w:rsid w:val="00B24978"/>
    <w:rsid w:val="00B355BF"/>
    <w:rsid w:val="00B42474"/>
    <w:rsid w:val="00B43E11"/>
    <w:rsid w:val="00B54757"/>
    <w:rsid w:val="00B80B03"/>
    <w:rsid w:val="00BF3430"/>
    <w:rsid w:val="00C42943"/>
    <w:rsid w:val="00C43C5D"/>
    <w:rsid w:val="00C466AA"/>
    <w:rsid w:val="00C755AB"/>
    <w:rsid w:val="00CA5364"/>
    <w:rsid w:val="00CB7EC7"/>
    <w:rsid w:val="00CC3F0D"/>
    <w:rsid w:val="00CD6D7B"/>
    <w:rsid w:val="00CE66ED"/>
    <w:rsid w:val="00CE7B79"/>
    <w:rsid w:val="00D43125"/>
    <w:rsid w:val="00D62ADF"/>
    <w:rsid w:val="00D66A3A"/>
    <w:rsid w:val="00D97A44"/>
    <w:rsid w:val="00DA34DF"/>
    <w:rsid w:val="00DB2B1A"/>
    <w:rsid w:val="00DE0D7F"/>
    <w:rsid w:val="00DF198B"/>
    <w:rsid w:val="00E15B5F"/>
    <w:rsid w:val="00E641D7"/>
    <w:rsid w:val="00E74B29"/>
    <w:rsid w:val="00E85C50"/>
    <w:rsid w:val="00ED6CB6"/>
    <w:rsid w:val="00EF19F9"/>
    <w:rsid w:val="00EF7945"/>
    <w:rsid w:val="00F50791"/>
    <w:rsid w:val="00F52B14"/>
    <w:rsid w:val="00F604F0"/>
    <w:rsid w:val="00FA16F2"/>
    <w:rsid w:val="00FB2F1A"/>
    <w:rsid w:val="00FC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C42943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5D252A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rsid w:val="005D252A"/>
    <w:pPr>
      <w:spacing w:before="100" w:beforeAutospacing="1" w:after="100" w:afterAutospacing="1"/>
    </w:pPr>
    <w:rPr>
      <w:lang w:bidi="ar-SA"/>
    </w:rPr>
  </w:style>
  <w:style w:type="paragraph" w:customStyle="1" w:styleId="msonormal0">
    <w:name w:val="msonormal"/>
    <w:basedOn w:val="Normal"/>
    <w:rsid w:val="007D7306"/>
    <w:pPr>
      <w:spacing w:before="100" w:beforeAutospacing="1" w:after="100" w:afterAutospacing="1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8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0711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4961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1</Pages>
  <Words>828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2022-04-26T17:27:00Z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