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26"/>
        <w:gridCol w:w="1914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3798F6FC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330511">
              <w:rPr>
                <w:color w:val="FF0000"/>
                <w:sz w:val="40"/>
                <w:szCs w:val="40"/>
                <w:highlight w:val="yellow"/>
              </w:rPr>
              <w:t>30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795B80">
              <w:rPr>
                <w:color w:val="FF0000"/>
                <w:sz w:val="40"/>
                <w:szCs w:val="40"/>
                <w:highlight w:val="yellow"/>
              </w:rPr>
              <w:t>3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330511">
        <w:trPr>
          <w:trHeight w:val="1790"/>
        </w:trPr>
        <w:tc>
          <w:tcPr>
            <w:tcW w:w="426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206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130155C" w14:textId="38962B70" w:rsidR="00330511" w:rsidRDefault="00330511" w:rsidP="00330511">
            <w:pPr>
              <w:rPr>
                <w:b/>
                <w:sz w:val="64"/>
                <w:szCs w:val="64"/>
              </w:rPr>
            </w:pPr>
            <w:r w:rsidRPr="00330511">
              <w:rPr>
                <w:bCs/>
                <w:sz w:val="64"/>
                <w:szCs w:val="64"/>
              </w:rPr>
              <w:t>CSPC63:</w:t>
            </w:r>
            <w:r w:rsidRPr="00330511">
              <w:rPr>
                <w:b/>
                <w:sz w:val="64"/>
                <w:szCs w:val="64"/>
              </w:rPr>
              <w:t xml:space="preserve"> Principles of</w:t>
            </w:r>
            <w:r>
              <w:rPr>
                <w:b/>
                <w:sz w:val="64"/>
                <w:szCs w:val="64"/>
              </w:rPr>
              <w:t xml:space="preserve"> </w:t>
            </w:r>
            <w:r w:rsidRPr="00330511">
              <w:rPr>
                <w:b/>
                <w:sz w:val="64"/>
                <w:szCs w:val="64"/>
              </w:rPr>
              <w:t>Cryptography</w:t>
            </w:r>
          </w:p>
          <w:p w14:paraId="740D4B0A" w14:textId="77777777" w:rsidR="00330511" w:rsidRDefault="00330511" w:rsidP="00330511">
            <w:pPr>
              <w:rPr>
                <w:b/>
                <w:sz w:val="64"/>
                <w:szCs w:val="64"/>
              </w:rPr>
            </w:pPr>
          </w:p>
          <w:p w14:paraId="566C2157" w14:textId="35F10A95" w:rsidR="00330511" w:rsidRPr="00330511" w:rsidRDefault="00330511" w:rsidP="00330511">
            <w:pPr>
              <w:jc w:val="center"/>
              <w:rPr>
                <w:b/>
                <w:sz w:val="96"/>
                <w:szCs w:val="96"/>
              </w:rPr>
            </w:pPr>
            <w:r w:rsidRPr="00330511">
              <w:rPr>
                <w:b/>
                <w:sz w:val="96"/>
                <w:szCs w:val="96"/>
              </w:rPr>
              <w:t>Assignment</w:t>
            </w:r>
            <w:r>
              <w:rPr>
                <w:b/>
                <w:sz w:val="96"/>
                <w:szCs w:val="96"/>
              </w:rPr>
              <w:t xml:space="preserve"> - 1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330511">
        <w:trPr>
          <w:trHeight w:val="1837"/>
        </w:trPr>
        <w:tc>
          <w:tcPr>
            <w:tcW w:w="426" w:type="dxa"/>
          </w:tcPr>
          <w:p w14:paraId="5F92C429" w14:textId="77777777" w:rsidR="00DF198B" w:rsidRDefault="00DF198B"/>
        </w:tc>
        <w:tc>
          <w:tcPr>
            <w:tcW w:w="9204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BDD5B16" w14:textId="1F00695A" w:rsidR="00330511" w:rsidRDefault="00330511" w:rsidP="00330511">
      <w:pPr>
        <w:spacing w:after="200" w:line="360" w:lineRule="auto"/>
        <w:jc w:val="both"/>
        <w:rPr>
          <w:rFonts w:ascii="Ubuntu" w:hAnsi="Ubuntu"/>
          <w:sz w:val="36"/>
          <w:szCs w:val="36"/>
        </w:rPr>
      </w:pPr>
      <w:r w:rsidRPr="00330511">
        <w:rPr>
          <w:rFonts w:ascii="Ubuntu" w:hAnsi="Ubuntu"/>
          <w:sz w:val="36"/>
          <w:szCs w:val="36"/>
        </w:rPr>
        <w:lastRenderedPageBreak/>
        <w:t>Write a program to determine if a number is quadratic residue to the modulus m using Jacobi.</w:t>
      </w:r>
    </w:p>
    <w:p w14:paraId="257DC0C7" w14:textId="32690CA9" w:rsidR="00DC1D79" w:rsidRDefault="00DC1D79" w:rsidP="00330511">
      <w:pPr>
        <w:spacing w:after="200" w:line="360" w:lineRule="auto"/>
        <w:jc w:val="both"/>
        <w:rPr>
          <w:rFonts w:ascii="Ubuntu" w:hAnsi="Ubuntu"/>
          <w:b/>
          <w:bCs/>
          <w:sz w:val="36"/>
          <w:szCs w:val="36"/>
        </w:rPr>
      </w:pPr>
      <w:r w:rsidRPr="00DC1D79">
        <w:rPr>
          <w:rFonts w:ascii="Ubuntu" w:hAnsi="Ubuntu"/>
          <w:b/>
          <w:bCs/>
          <w:color w:val="FF0000"/>
          <w:sz w:val="36"/>
          <w:szCs w:val="36"/>
        </w:rPr>
        <w:t>Explanation:</w:t>
      </w:r>
      <w:r w:rsidRPr="00DC1D79">
        <w:rPr>
          <w:rFonts w:ascii="Ubuntu" w:hAnsi="Ubuntu"/>
          <w:b/>
          <w:bCs/>
          <w:sz w:val="36"/>
          <w:szCs w:val="36"/>
        </w:rPr>
        <w:t xml:space="preserve"> </w:t>
      </w:r>
    </w:p>
    <w:p w14:paraId="031789D6" w14:textId="58913035" w:rsidR="005F0E8F" w:rsidRPr="005F0E8F" w:rsidRDefault="005F0E8F" w:rsidP="00330511">
      <w:pPr>
        <w:spacing w:after="200" w:line="360" w:lineRule="auto"/>
        <w:jc w:val="both"/>
        <w:rPr>
          <w:rFonts w:ascii="Ubuntu" w:hAnsi="Ubuntu"/>
          <w:sz w:val="36"/>
          <w:szCs w:val="36"/>
        </w:rPr>
      </w:pPr>
      <w:r w:rsidRPr="005F0E8F">
        <w:rPr>
          <w:rFonts w:ascii="Ubuntu" w:hAnsi="Ubuntu"/>
          <w:color w:val="20296B" w:themeColor="accent2" w:themeShade="BF"/>
          <w:sz w:val="36"/>
          <w:szCs w:val="36"/>
        </w:rPr>
        <w:t>Basic Definitions</w:t>
      </w:r>
      <w:r w:rsidRPr="005F0E8F">
        <w:rPr>
          <w:rFonts w:ascii="Ubuntu" w:hAnsi="Ubuntu"/>
          <w:sz w:val="36"/>
          <w:szCs w:val="36"/>
        </w:rPr>
        <w:t xml:space="preserve"> </w:t>
      </w:r>
    </w:p>
    <w:p w14:paraId="768F90F6" w14:textId="7C6CA3F2" w:rsidR="00DC1D79" w:rsidRDefault="005F0E8F" w:rsidP="00DC1D79">
      <w:pPr>
        <w:rPr>
          <w:rFonts w:ascii="Segoe UI" w:hAnsi="Segoe UI" w:cs="Segoe UI"/>
          <w:b/>
          <w:bCs/>
        </w:rPr>
      </w:pPr>
      <w:r w:rsidRPr="005F0E8F">
        <w:rPr>
          <w:rFonts w:ascii="Segoe UI" w:hAnsi="Segoe UI" w:cs="Segoe UI"/>
          <w:b/>
          <w:bCs/>
          <w:noProof/>
          <w:color w:val="000000"/>
          <w:lang w:bidi="ar-SA"/>
        </w:rPr>
        <w:drawing>
          <wp:inline distT="0" distB="0" distL="0" distR="0" wp14:anchorId="1C2B3F4B" wp14:editId="7F852854">
            <wp:extent cx="6858000" cy="12484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4C9" w14:textId="4B59662F" w:rsidR="005F0E8F" w:rsidRDefault="005F0E8F" w:rsidP="00DC1D79">
      <w:pPr>
        <w:rPr>
          <w:rFonts w:ascii="Segoe UI" w:hAnsi="Segoe UI" w:cs="Segoe UI"/>
          <w:b/>
          <w:bCs/>
        </w:rPr>
      </w:pPr>
    </w:p>
    <w:p w14:paraId="3FB1F9F5" w14:textId="1215CD8A" w:rsidR="005F0E8F" w:rsidRDefault="005F0E8F" w:rsidP="00DC1D79">
      <w:pPr>
        <w:rPr>
          <w:rFonts w:ascii="Segoe UI" w:hAnsi="Segoe UI" w:cs="Segoe UI"/>
          <w:b/>
          <w:bCs/>
        </w:rPr>
      </w:pPr>
      <w:r w:rsidRPr="005F0E8F">
        <w:rPr>
          <w:rFonts w:ascii="Segoe UI" w:hAnsi="Segoe UI" w:cs="Segoe UI"/>
          <w:b/>
          <w:bCs/>
          <w:noProof/>
        </w:rPr>
        <w:drawing>
          <wp:inline distT="0" distB="0" distL="0" distR="0" wp14:anchorId="5B20CCFD" wp14:editId="5EC6F79B">
            <wp:extent cx="6858000" cy="9734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E938" w14:textId="09F54A6F" w:rsidR="005F0E8F" w:rsidRDefault="005F0E8F" w:rsidP="00DC1D79">
      <w:pPr>
        <w:rPr>
          <w:rFonts w:ascii="Segoe UI" w:hAnsi="Segoe UI" w:cs="Segoe UI"/>
          <w:b/>
          <w:bCs/>
        </w:rPr>
      </w:pPr>
      <w:r w:rsidRPr="005F0E8F">
        <w:rPr>
          <w:rFonts w:ascii="Segoe UI" w:hAnsi="Segoe UI" w:cs="Segoe UI"/>
          <w:b/>
          <w:bCs/>
          <w:noProof/>
        </w:rPr>
        <w:drawing>
          <wp:inline distT="0" distB="0" distL="0" distR="0" wp14:anchorId="3C2FEA0E" wp14:editId="6FAE3A08">
            <wp:extent cx="6858000" cy="26943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BD0" w14:textId="3BEDF3D5" w:rsidR="005F0E8F" w:rsidRDefault="005F0E8F" w:rsidP="00DC1D79">
      <w:pPr>
        <w:rPr>
          <w:rFonts w:ascii="Segoe UI" w:hAnsi="Segoe UI" w:cs="Segoe UI"/>
          <w:b/>
          <w:bCs/>
        </w:rPr>
      </w:pPr>
      <w:r w:rsidRPr="005F0E8F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D679E56" wp14:editId="0CA89F25">
            <wp:extent cx="6858000" cy="171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FE5B" w14:textId="5E497EA8" w:rsidR="005F0E8F" w:rsidRDefault="005F0E8F" w:rsidP="00DC1D79">
      <w:pPr>
        <w:rPr>
          <w:rFonts w:ascii="Segoe UI" w:hAnsi="Segoe UI" w:cs="Segoe UI"/>
          <w:b/>
          <w:bCs/>
        </w:rPr>
      </w:pPr>
      <w:r w:rsidRPr="005F0E8F">
        <w:rPr>
          <w:rFonts w:ascii="Segoe UI" w:hAnsi="Segoe UI" w:cs="Segoe UI"/>
          <w:b/>
          <w:bCs/>
          <w:noProof/>
        </w:rPr>
        <w:drawing>
          <wp:inline distT="0" distB="0" distL="0" distR="0" wp14:anchorId="448CCC92" wp14:editId="1691EC49">
            <wp:extent cx="6858000" cy="20212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700" w14:textId="724449EB" w:rsidR="005F0E8F" w:rsidRDefault="005F0E8F" w:rsidP="00DC1D79">
      <w:pPr>
        <w:spacing w:after="200" w:line="360" w:lineRule="auto"/>
        <w:rPr>
          <w:rFonts w:ascii="Segoe UI" w:hAnsi="Segoe UI" w:cs="Segoe UI"/>
          <w:shd w:val="clear" w:color="auto" w:fill="FFFFFF"/>
        </w:rPr>
      </w:pPr>
    </w:p>
    <w:p w14:paraId="40D4BE12" w14:textId="77777777" w:rsidR="004E79CC" w:rsidRDefault="004E79CC" w:rsidP="00DC1D79">
      <w:pPr>
        <w:spacing w:after="200" w:line="360" w:lineRule="auto"/>
        <w:rPr>
          <w:rFonts w:ascii="Segoe UI" w:hAnsi="Segoe UI" w:cs="Segoe UI"/>
          <w:shd w:val="clear" w:color="auto" w:fill="FFFFFF"/>
        </w:rPr>
      </w:pPr>
    </w:p>
    <w:p w14:paraId="145DB733" w14:textId="5E0135E7" w:rsidR="005F0E8F" w:rsidRDefault="005F0E8F" w:rsidP="00DC1D79">
      <w:pPr>
        <w:spacing w:after="200" w:line="360" w:lineRule="auto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Now, I implemented the </w:t>
      </w:r>
      <w:r w:rsidR="004E79CC">
        <w:rPr>
          <w:rFonts w:ascii="Segoe UI" w:hAnsi="Segoe UI" w:cs="Segoe UI"/>
          <w:shd w:val="clear" w:color="auto" w:fill="FFFFFF"/>
        </w:rPr>
        <w:t>message encryption using the above property.</w:t>
      </w:r>
    </w:p>
    <w:p w14:paraId="06F5BF9D" w14:textId="03A96393" w:rsidR="00DC1D79" w:rsidRPr="003D33F7" w:rsidRDefault="00DC1D79" w:rsidP="00DC1D79">
      <w:pPr>
        <w:spacing w:after="200" w:line="360" w:lineRule="auto"/>
        <w:rPr>
          <w:rFonts w:ascii="Segoe UI" w:hAnsi="Segoe UI" w:cs="Segoe UI"/>
        </w:rPr>
      </w:pPr>
      <w:r w:rsidRPr="003D33F7">
        <w:rPr>
          <w:rFonts w:ascii="Segoe UI" w:hAnsi="Segoe UI" w:cs="Segoe UI"/>
          <w:shd w:val="clear" w:color="auto" w:fill="FFFFFF"/>
        </w:rPr>
        <w:t>In this Code generates a random message and encrypts it using the </w:t>
      </w:r>
      <w:r w:rsidRPr="003D33F7">
        <w:rPr>
          <w:rStyle w:val="Strong"/>
          <w:rFonts w:ascii="Segoe UI" w:hAnsi="Segoe UI" w:cs="Segoe UI"/>
          <w:shd w:val="clear" w:color="auto" w:fill="FFFFFF"/>
        </w:rPr>
        <w:t>Goldwasser-</w:t>
      </w:r>
      <w:proofErr w:type="spellStart"/>
      <w:r w:rsidRPr="003D33F7">
        <w:rPr>
          <w:rStyle w:val="Strong"/>
          <w:rFonts w:ascii="Segoe UI" w:hAnsi="Segoe UI" w:cs="Segoe UI"/>
          <w:shd w:val="clear" w:color="auto" w:fill="FFFFFF"/>
        </w:rPr>
        <w:t>Micali</w:t>
      </w:r>
      <w:proofErr w:type="spellEnd"/>
      <w:r w:rsidRPr="003D33F7">
        <w:rPr>
          <w:rStyle w:val="Strong"/>
          <w:rFonts w:ascii="Segoe UI" w:hAnsi="Segoe UI" w:cs="Segoe UI"/>
          <w:shd w:val="clear" w:color="auto" w:fill="FFFFFF"/>
        </w:rPr>
        <w:t>-cryptosystem</w:t>
      </w:r>
      <w:r w:rsidRPr="003D33F7">
        <w:rPr>
          <w:rFonts w:ascii="Segoe UI" w:hAnsi="Segoe UI" w:cs="Segoe UI"/>
          <w:shd w:val="clear" w:color="auto" w:fill="FFFFFF"/>
        </w:rPr>
        <w:t>.</w:t>
      </w:r>
    </w:p>
    <w:p w14:paraId="1CC49E7D" w14:textId="4A7BA102" w:rsidR="00DC1D79" w:rsidRPr="004E79CC" w:rsidRDefault="004E79CC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W</w:t>
      </w:r>
      <w:r w:rsidR="00DC1D79" w:rsidRPr="004E79CC">
        <w:rPr>
          <w:color w:val="000000"/>
          <w:sz w:val="28"/>
          <w:szCs w:val="28"/>
        </w:rPr>
        <w:t>e are given the public key (</w:t>
      </w:r>
      <w:proofErr w:type="spellStart"/>
      <w:r w:rsidR="00DC1D79" w:rsidRPr="004E79CC">
        <w:rPr>
          <w:color w:val="000000"/>
          <w:sz w:val="28"/>
          <w:szCs w:val="28"/>
        </w:rPr>
        <w:t>N,a</w:t>
      </w:r>
      <w:proofErr w:type="spellEnd"/>
      <w:r w:rsidR="00DC1D79" w:rsidRPr="004E79CC">
        <w:rPr>
          <w:color w:val="000000"/>
          <w:sz w:val="28"/>
          <w:szCs w:val="28"/>
        </w:rPr>
        <w:t>), where N=p*q and a=−1.</w:t>
      </w:r>
    </w:p>
    <w:p w14:paraId="3E00DA95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proofErr w:type="gramStart"/>
      <w:r w:rsidRPr="004E79CC">
        <w:rPr>
          <w:color w:val="000000"/>
          <w:sz w:val="28"/>
          <w:szCs w:val="28"/>
        </w:rPr>
        <w:t>In order to</w:t>
      </w:r>
      <w:proofErr w:type="gramEnd"/>
      <w:r w:rsidRPr="004E79CC">
        <w:rPr>
          <w:color w:val="000000"/>
          <w:sz w:val="28"/>
          <w:szCs w:val="28"/>
        </w:rPr>
        <w:t xml:space="preserve"> decrypt the encoded message (c1,c2,…,</w:t>
      </w:r>
      <w:proofErr w:type="spellStart"/>
      <w:r w:rsidRPr="004E79CC">
        <w:rPr>
          <w:color w:val="000000"/>
          <w:sz w:val="28"/>
          <w:szCs w:val="28"/>
        </w:rPr>
        <w:t>cn</w:t>
      </w:r>
      <w:proofErr w:type="spellEnd"/>
      <w:r w:rsidRPr="004E79CC">
        <w:rPr>
          <w:color w:val="000000"/>
          <w:sz w:val="28"/>
          <w:szCs w:val="28"/>
        </w:rPr>
        <w:t>), we require the private key (</w:t>
      </w:r>
      <w:proofErr w:type="spellStart"/>
      <w:r w:rsidRPr="004E79CC">
        <w:rPr>
          <w:color w:val="000000"/>
          <w:sz w:val="28"/>
          <w:szCs w:val="28"/>
        </w:rPr>
        <w:t>p,q</w:t>
      </w:r>
      <w:proofErr w:type="spellEnd"/>
      <w:r w:rsidRPr="004E79CC">
        <w:rPr>
          <w:color w:val="000000"/>
          <w:sz w:val="28"/>
          <w:szCs w:val="28"/>
        </w:rPr>
        <w:t>). If we have the private key, we can decrypt ci by checking if ci is a quadratic residue modulo N, i.e., if there exists an integer x such that: </w:t>
      </w:r>
    </w:p>
    <w:p w14:paraId="41CE504F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ind w:firstLine="720"/>
        <w:rPr>
          <w:b/>
          <w:bCs/>
          <w:color w:val="000000"/>
          <w:sz w:val="28"/>
          <w:szCs w:val="28"/>
        </w:rPr>
      </w:pPr>
      <w:r w:rsidRPr="004E79CC">
        <w:rPr>
          <w:b/>
          <w:bCs/>
          <w:color w:val="000000"/>
          <w:sz w:val="28"/>
          <w:szCs w:val="28"/>
        </w:rPr>
        <w:t>x</w:t>
      </w:r>
      <w:r w:rsidRPr="004E79CC">
        <w:rPr>
          <w:b/>
          <w:bCs/>
          <w:color w:val="000000"/>
          <w:sz w:val="28"/>
          <w:szCs w:val="28"/>
          <w:vertAlign w:val="superscript"/>
        </w:rPr>
        <w:t>2</w:t>
      </w:r>
      <w:r w:rsidRPr="004E79CC">
        <w:rPr>
          <w:b/>
          <w:bCs/>
          <w:color w:val="000000"/>
          <w:sz w:val="28"/>
          <w:szCs w:val="28"/>
        </w:rPr>
        <w:t>≡ c</w:t>
      </w:r>
      <w:r w:rsidRPr="004E79CC">
        <w:rPr>
          <w:b/>
          <w:bCs/>
          <w:color w:val="000000"/>
          <w:sz w:val="28"/>
          <w:szCs w:val="28"/>
          <w:vertAlign w:val="subscript"/>
        </w:rPr>
        <w:t>i</w:t>
      </w:r>
      <w:r w:rsidRPr="004E79CC">
        <w:rPr>
          <w:b/>
          <w:bCs/>
          <w:color w:val="000000"/>
          <w:sz w:val="28"/>
          <w:szCs w:val="28"/>
        </w:rPr>
        <w:t> mod N</w:t>
      </w:r>
    </w:p>
    <w:p w14:paraId="22EBB9CC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If ci is a quadratic residue, then we set bit mi=1. Otherwise, mi=0. Doing this for all bits gives us the original message (m1,m2,…,</w:t>
      </w:r>
      <w:proofErr w:type="spellStart"/>
      <w:r w:rsidRPr="004E79CC">
        <w:rPr>
          <w:color w:val="000000"/>
          <w:sz w:val="28"/>
          <w:szCs w:val="28"/>
        </w:rPr>
        <w:t>mn</w:t>
      </w:r>
      <w:proofErr w:type="spellEnd"/>
      <w:r w:rsidRPr="004E79CC">
        <w:rPr>
          <w:color w:val="000000"/>
          <w:sz w:val="28"/>
          <w:szCs w:val="28"/>
        </w:rPr>
        <w:t>)</w:t>
      </w:r>
    </w:p>
    <w:p w14:paraId="48438B72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We can check if ci is a quadratic residue by calculating </w:t>
      </w:r>
    </w:p>
    <w:p w14:paraId="62496110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b/>
          <w:bCs/>
          <w:color w:val="000000"/>
          <w:sz w:val="28"/>
          <w:szCs w:val="28"/>
        </w:rPr>
        <w:t>c</w:t>
      </w:r>
      <w:r w:rsidRPr="004E79CC">
        <w:rPr>
          <w:b/>
          <w:bCs/>
          <w:color w:val="000000"/>
          <w:sz w:val="28"/>
          <w:szCs w:val="28"/>
          <w:vertAlign w:val="subscript"/>
        </w:rPr>
        <w:t>i</w:t>
      </w:r>
      <w:r w:rsidRPr="004E79CC">
        <w:rPr>
          <w:b/>
          <w:bCs/>
          <w:color w:val="000000"/>
          <w:sz w:val="28"/>
          <w:szCs w:val="28"/>
          <w:vertAlign w:val="superscript"/>
        </w:rPr>
        <w:t>(p−1)/2</w:t>
      </w:r>
      <w:r w:rsidRPr="004E79CC">
        <w:rPr>
          <w:b/>
          <w:bCs/>
          <w:color w:val="000000"/>
          <w:sz w:val="28"/>
          <w:szCs w:val="28"/>
        </w:rPr>
        <w:t>≡1 mod p</w:t>
      </w:r>
      <w:r w:rsidRPr="004E79CC">
        <w:rPr>
          <w:color w:val="000000"/>
          <w:sz w:val="28"/>
          <w:szCs w:val="28"/>
        </w:rPr>
        <w:t xml:space="preserve"> and  </w:t>
      </w:r>
      <w:r w:rsidRPr="004E79CC">
        <w:rPr>
          <w:b/>
          <w:bCs/>
          <w:color w:val="000000"/>
          <w:sz w:val="28"/>
          <w:szCs w:val="28"/>
        </w:rPr>
        <w:t>c</w:t>
      </w:r>
      <w:r w:rsidRPr="004E79CC">
        <w:rPr>
          <w:b/>
          <w:bCs/>
          <w:color w:val="000000"/>
          <w:sz w:val="28"/>
          <w:szCs w:val="28"/>
          <w:vertAlign w:val="superscript"/>
        </w:rPr>
        <w:t>(q−1)/2</w:t>
      </w:r>
      <w:r w:rsidRPr="004E79CC">
        <w:rPr>
          <w:b/>
          <w:bCs/>
          <w:color w:val="000000"/>
          <w:sz w:val="28"/>
          <w:szCs w:val="28"/>
        </w:rPr>
        <w:t>≡1modq</w:t>
      </w:r>
      <w:r w:rsidRPr="004E79CC">
        <w:rPr>
          <w:color w:val="000000"/>
          <w:sz w:val="28"/>
          <w:szCs w:val="28"/>
        </w:rPr>
        <w:t>.</w:t>
      </w:r>
    </w:p>
    <w:p w14:paraId="341D9C0C" w14:textId="01AF954A" w:rsidR="00DC1D79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lastRenderedPageBreak/>
        <w:t>However, since ci, p and q are all large integers, this will likely give us an overflow error.</w:t>
      </w:r>
    </w:p>
    <w:p w14:paraId="47FEDD1F" w14:textId="1775D2AC" w:rsidR="004E79CC" w:rsidRDefault="004E79CC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1E1FC3E3" w14:textId="4659EF34" w:rsidR="004E79CC" w:rsidRPr="004E79CC" w:rsidRDefault="004E79CC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So,</w:t>
      </w:r>
    </w:p>
    <w:p w14:paraId="5E24A954" w14:textId="77777777" w:rsidR="00F42AC2" w:rsidRDefault="00DC1D79" w:rsidP="00DC1D79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An alternative method to check if it is a ci is a quadratic residue is by calculating the Jacobi symbol. The Jacobi symbol </w:t>
      </w:r>
      <w:r w:rsidRPr="004E79CC">
        <w:rPr>
          <w:b/>
          <w:bCs/>
          <w:color w:val="000000"/>
          <w:sz w:val="28"/>
          <w:szCs w:val="28"/>
        </w:rPr>
        <w:t>(a/p)</w:t>
      </w:r>
      <w:r w:rsidRPr="004E79CC">
        <w:rPr>
          <w:color w:val="000000"/>
          <w:sz w:val="28"/>
          <w:szCs w:val="28"/>
        </w:rPr>
        <w:t xml:space="preserve"> is the product of Legendre symbols for each prime factorization of p. </w:t>
      </w:r>
    </w:p>
    <w:p w14:paraId="6EF84E26" w14:textId="05991E1B" w:rsidR="00DC1D79" w:rsidRPr="004E79CC" w:rsidRDefault="00DC1D79" w:rsidP="00DC1D79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The Legendre symbol is defined as follows:</w:t>
      </w:r>
    </w:p>
    <w:p w14:paraId="46DB072F" w14:textId="77777777" w:rsidR="00DC1D79" w:rsidRPr="004E79CC" w:rsidRDefault="00DC1D79" w:rsidP="00DC1D79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If the Jacobi symbol for an encrypted bit ci is 1, then we know that the decrypted bit mi is 0</w:t>
      </w:r>
    </w:p>
    <w:p w14:paraId="0EB4CE86" w14:textId="2C00648A" w:rsidR="00C42943" w:rsidRDefault="00DC1D79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4E79CC">
        <w:rPr>
          <w:color w:val="000000"/>
          <w:sz w:val="28"/>
          <w:szCs w:val="28"/>
        </w:rPr>
        <w:t>If the Jacobi symbol for an encrypted bit ci is -1, then we know that the decrypted bit mi is 1</w:t>
      </w:r>
    </w:p>
    <w:p w14:paraId="261DCB57" w14:textId="600E8DD6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296444A7" w14:textId="06AA8274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565B5011" w14:textId="5B6C23FB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Code :</w:t>
      </w:r>
    </w:p>
    <w:p w14:paraId="12B87B2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from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pwn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import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</w:p>
    <w:p w14:paraId="4A584CF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import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proofErr w:type="gram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pwn</w:t>
      </w:r>
      <w:proofErr w:type="spellEnd"/>
      <w:proofErr w:type="gramEnd"/>
    </w:p>
    <w:p w14:paraId="388DB7D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import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json</w:t>
      </w:r>
      <w:proofErr w:type="spellEnd"/>
    </w:p>
    <w:p w14:paraId="2FD25C3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from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cypari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import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pari</w:t>
      </w:r>
      <w:proofErr w:type="spellEnd"/>
    </w:p>
    <w:p w14:paraId="342985A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7F903F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Connect to server</w:t>
      </w:r>
    </w:p>
    <w:p w14:paraId="67196887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pwn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.context.log_level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'error'</w:t>
      </w:r>
    </w:p>
    <w:p w14:paraId="54CBE86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pwn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remote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'localhost'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8000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2DA047D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8F1877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Receive N</w:t>
      </w:r>
    </w:p>
    <w:p w14:paraId="64E75B3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recvuntil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b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'\n'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))</w:t>
      </w:r>
    </w:p>
    <w:p w14:paraId="1AA4202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print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"N: "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2573699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7A5A5E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Compute the two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primfactors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using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cypari</w:t>
      </w:r>
      <w:proofErr w:type="spellEnd"/>
    </w:p>
    <w:p w14:paraId="08D9B083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factors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pari.factor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22554A2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factors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][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])</w:t>
      </w:r>
    </w:p>
    <w:p w14:paraId="3D0AE60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factors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][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])</w:t>
      </w:r>
    </w:p>
    <w:p w14:paraId="662874C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print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"Prime factors are p={} and q={}"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format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,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))</w:t>
      </w:r>
    </w:p>
    <w:p w14:paraId="39152AB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C14BDA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lastRenderedPageBreak/>
        <w:t xml:space="preserve"># The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symbol is a generalization of the Legendre symbol which we could also use here</w:t>
      </w:r>
    </w:p>
    <w:p w14:paraId="42BD276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For the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symbol (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a,p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) we have the definition:</w:t>
      </w:r>
    </w:p>
    <w:p w14:paraId="6D9CA18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0 - if a = 0 mod(p)</w:t>
      </w:r>
    </w:p>
    <w:p w14:paraId="2CEEC55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1  if a != 0 mod(p) and a is a quadratic residue</w:t>
      </w:r>
    </w:p>
    <w:p w14:paraId="5F146A4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-1 if a 1= 0 mod(p) and a is a quadratic non-residue</w:t>
      </w:r>
    </w:p>
    <w:p w14:paraId="2D3ED67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EB5E8B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Now that we have p and q, we can decrypt the bits as using the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symbol to check if the encoded bit is a quadratic</w:t>
      </w:r>
    </w:p>
    <w:p w14:paraId="03AEC19B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residue of mod n.</w:t>
      </w:r>
    </w:p>
    <w:p w14:paraId="6245FF1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If the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symbol for an encrypted bit is 1, then we know that the decrypted bit is 0</w:t>
      </w:r>
    </w:p>
    <w:p w14:paraId="325826D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If the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symbol for an encrypted bit is -1, then we know that the decrypted bit is 1</w:t>
      </w:r>
    </w:p>
    <w:p w14:paraId="7AD7E2B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It will never be 0 due to the way that we calculate the encryption</w:t>
      </w:r>
    </w:p>
    <w:p w14:paraId="472299E5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576BE3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def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a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):</w:t>
      </w:r>
    </w:p>
    <w:p w14:paraId="076CC7B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a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73354DC7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return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</w:p>
    <w:p w14:paraId="5EF5B6E3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a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13761C6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return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352B56A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AA8455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</w:p>
    <w:p w14:paraId="04782FE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a</w:t>
      </w:r>
    </w:p>
    <w:p w14:paraId="11D2BE5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while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5CDBAD2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+=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728F4DF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//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</w:p>
    <w:p w14:paraId="7EAF0CE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assert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**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a</w:t>
      </w:r>
    </w:p>
    <w:p w14:paraId="1C8E72F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FDCB25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</w:p>
    <w:p w14:paraId="70B17F53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46E924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e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00EF9D9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037E83B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elif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8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7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}:</w:t>
      </w:r>
    </w:p>
    <w:p w14:paraId="27903B6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6344CD8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elif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8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5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}:</w:t>
      </w:r>
    </w:p>
    <w:p w14:paraId="618D711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-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0A37AA8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496324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4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and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4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61144FF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*=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-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</w:p>
    <w:p w14:paraId="634DC0E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8EF356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n1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06C75"/>
          <w:sz w:val="27"/>
          <w:szCs w:val="27"/>
          <w:lang w:bidi="ar-SA"/>
        </w:rPr>
        <w:t>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%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</w:p>
    <w:p w14:paraId="4BE0096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CD4B61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375A60C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return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</w:p>
    <w:p w14:paraId="213EA235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else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7AE199C7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return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n1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a1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3BD54EEB" w14:textId="77777777" w:rsidR="005F4F4C" w:rsidRPr="005F4F4C" w:rsidRDefault="005F4F4C" w:rsidP="005F4F4C">
      <w:pPr>
        <w:shd w:val="clear" w:color="auto" w:fill="F8F8F8"/>
        <w:spacing w:after="270"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01416F4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we compute both strings and throw away the empty one</w:t>
      </w:r>
    </w:p>
    <w:p w14:paraId="4657C65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""</w:t>
      </w:r>
    </w:p>
    <w:p w14:paraId="30602077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""</w:t>
      </w:r>
    </w:p>
    <w:p w14:paraId="72CA510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692F3D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From the source code, we know that we expect a message of length 20</w:t>
      </w:r>
    </w:p>
    <w:p w14:paraId="5EA1AD2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for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range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):</w:t>
      </w:r>
    </w:p>
    <w:p w14:paraId="7B7CFC3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[]</w:t>
      </w:r>
    </w:p>
    <w:p w14:paraId="04E4F9F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[]</w:t>
      </w:r>
    </w:p>
    <w:p w14:paraId="5F572C4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E4BC4E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Receive the token from the server and turn into a list of encoded bits</w:t>
      </w:r>
    </w:p>
    <w:p w14:paraId="2BCD31C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token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recvuntil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b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'\n'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decode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'utf-8'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79FB55B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print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token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3A133C3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j_text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token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replace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 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','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0EF91C5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bit_enc_list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json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loads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j_text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05C1D93B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8B75DC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Compute the Jacobi symbol for each bit</w:t>
      </w:r>
    </w:p>
    <w:p w14:paraId="2D96C2F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for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bit_enc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bit_enc_list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0BC14B0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Encoded bit is 0 if </w:t>
      </w:r>
      <w:proofErr w:type="spell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(b, q) == 1 if it is -1, it is 0</w:t>
      </w:r>
    </w:p>
    <w:p w14:paraId="11681D3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# </w:t>
      </w:r>
      <w:proofErr w:type="gramStart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Basically</w:t>
      </w:r>
      <w:proofErr w:type="gramEnd"/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 xml:space="preserve"> this is checking if c**((p-1)/2) is congruent to 1 mod p (and c**((q-1)/2) is congruent to 1 mod q)</w:t>
      </w:r>
    </w:p>
    <w:p w14:paraId="6235A05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bit_p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bit_enc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-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else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</w:p>
    <w:p w14:paraId="3E562AB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 xml:space="preserve">    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bit_q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jacobi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bit_enc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-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else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</w:p>
    <w:p w14:paraId="0AB2606B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8298E7B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p_list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append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bit_p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6D4C0BE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q_list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append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bit_q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19727E0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85ABBC5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Turn the bit array into an int</w:t>
      </w:r>
    </w:p>
    <w:p w14:paraId="2BE268DB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p_int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""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join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str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for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),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27DD6FC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q_int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""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join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163FE4"/>
          <w:sz w:val="27"/>
          <w:szCs w:val="27"/>
          <w:lang w:bidi="ar-SA"/>
        </w:rPr>
        <w:t>str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for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i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in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q_list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),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2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7516E7E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0ACC9B3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and the int into a char which we append to the string</w:t>
      </w:r>
    </w:p>
    <w:p w14:paraId="666B22E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chr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p_int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37280D2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chr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q_int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168C90D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99C75F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Throw away the empty string and send the decoded string to the server</w:t>
      </w:r>
    </w:p>
    <w:p w14:paraId="726789D5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if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not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p_string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r w:rsidRPr="005F4F4C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]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'\x00'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091F943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msg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p_string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format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()</w:t>
      </w:r>
    </w:p>
    <w:p w14:paraId="1B84A6D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else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:</w:t>
      </w:r>
    </w:p>
    <w:p w14:paraId="4B006E4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msg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q_string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format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()</w:t>
      </w:r>
    </w:p>
    <w:p w14:paraId="6A9459A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840927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print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'Decoded string: {}'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format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msg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))</w:t>
      </w:r>
    </w:p>
    <w:p w14:paraId="4040CD6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sendline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msg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encode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'utf-8'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))</w:t>
      </w:r>
    </w:p>
    <w:p w14:paraId="1114DC43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852A2C5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0A567"/>
          <w:sz w:val="27"/>
          <w:szCs w:val="27"/>
          <w:lang w:bidi="ar-SA"/>
        </w:rPr>
        <w:t># Receive empty line before our flag</w:t>
      </w:r>
    </w:p>
    <w:p w14:paraId="453B54C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recvuntil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b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'\n'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102F4D4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flag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5F4F4C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sh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recvuntil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FF7B00"/>
          <w:sz w:val="27"/>
          <w:szCs w:val="27"/>
          <w:lang w:bidi="ar-SA"/>
        </w:rPr>
        <w:t>b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'\n'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</w:t>
      </w:r>
    </w:p>
    <w:p w14:paraId="01B361A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print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5F4F4C">
        <w:rPr>
          <w:rFonts w:ascii="JetBrains Mono" w:hAnsi="JetBrains Mono" w:cs="JetBrains Mono"/>
          <w:color w:val="8431C5"/>
          <w:sz w:val="27"/>
          <w:szCs w:val="27"/>
          <w:lang w:bidi="ar-SA"/>
        </w:rPr>
        <w:t>flag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.</w:t>
      </w:r>
      <w:r w:rsidRPr="005F4F4C">
        <w:rPr>
          <w:rFonts w:ascii="JetBrains Mono" w:hAnsi="JetBrains Mono" w:cs="JetBrains Mono"/>
          <w:color w:val="1D3DEE"/>
          <w:sz w:val="27"/>
          <w:szCs w:val="27"/>
          <w:lang w:bidi="ar-SA"/>
        </w:rPr>
        <w:t>decode</w:t>
      </w:r>
      <w:proofErr w:type="spellEnd"/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'utf-8'</w:t>
      </w:r>
      <w:r w:rsidRPr="005F4F4C">
        <w:rPr>
          <w:rFonts w:ascii="JetBrains Mono" w:hAnsi="JetBrains Mono" w:cs="JetBrains Mono"/>
          <w:color w:val="353535"/>
          <w:sz w:val="27"/>
          <w:szCs w:val="27"/>
          <w:lang w:bidi="ar-SA"/>
        </w:rPr>
        <w:t>))</w:t>
      </w:r>
    </w:p>
    <w:p w14:paraId="59B4F4A4" w14:textId="77777777" w:rsidR="005F4F4C" w:rsidRPr="005F4F4C" w:rsidRDefault="005F4F4C" w:rsidP="005F4F4C">
      <w:pPr>
        <w:shd w:val="clear" w:color="auto" w:fill="F8F8F8"/>
        <w:spacing w:after="270"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EAD3F1B" w14:textId="77777777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1FD63146" w14:textId="772D1AE6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186DECE8" w14:textId="40509413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6E4D844D" w14:textId="2ED9714A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66DBEC56" w14:textId="1E0691E3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7D17617E" w14:textId="77777777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p w14:paraId="58B914DF" w14:textId="211CC099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O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utput</w:t>
      </w:r>
    </w:p>
    <w:p w14:paraId="4F6287B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1FDC6C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N:  259100079009838173106812091958653713911</w:t>
      </w:r>
    </w:p>
    <w:p w14:paraId="4FC0BDA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Prime factors are p=15357312123475845169 and q=16871447094818545319</w:t>
      </w:r>
    </w:p>
    <w:p w14:paraId="303984D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9A9202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[39259593559709653362645902811241921654 121892299866367682713290812445544344622 8437315095678660677025386562013249073 751152165047126381287736864484418462 220489950644924241273479761042188937432 23858823754328283148232156800602776959 68812489863720154817707081138299449141 78216044892772585735835429201467583125]</w:t>
      </w:r>
    </w:p>
    <w:p w14:paraId="5842D33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[112334069051379613428555977526235174720 184212529387103308590636967000174097098 113740189312256781198955523449298058909 100139832470861551784621537646843408972 224262741903501195530916944370104893314 9866392024488510262419687887760181403 251902026551808042030796200881795197847 19251612716260270418662134326518949476]</w:t>
      </w:r>
    </w:p>
    <w:p w14:paraId="16AE4338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[105882953965448588332394425477142882515 89031799047847151294790281930568200271 141864320124580557641474026006489365952 137194620160428643738305358302423719797 144896053069467966971006739094495876878 231739504999638159558862450301768809289 33946676506134688367193051887836400451 173712248780348905518968349109947842484]</w:t>
      </w:r>
    </w:p>
    <w:p w14:paraId="36558B7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 xml:space="preserve">[162341696134423705660325717445728669898 134536164576681218651035433032303373927 242602481140138420757162472888838154490 125703758031070240115664665661685497739 177323814810323621601833694566033023065 175950809364654832731232446433350130920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84401063636158356934126070421991488197 158189347871465316512082892818078015312]</w:t>
      </w:r>
    </w:p>
    <w:p w14:paraId="0AD34E9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[241062520112189506879500053094968476375 223149695440611347110726460097964670541 204519334637362170074852207412241454668 89974297694868741147220882740262936939 107759078594138943331433909500110142588 205824666481119559031061552796918172386 246127435028985457572873988198354520918 141650919665478271187047783134307666345]</w:t>
      </w:r>
    </w:p>
    <w:p w14:paraId="67799BFD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[255805588183900627856467714352203098072 239541184521383640315636501386393948693 251242948835680370529926833750503022553 23588340787897503705873167288442569859 207584059663350246448337349883781703860 115558040446671862830401211862122363779 128584946844024265460286313174178472019 186170473261262891403760811677556238373]</w:t>
      </w:r>
    </w:p>
    <w:p w14:paraId="3F62232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[12579549411248946263122718661896278131 12757854185623984071959167906104014385 163407955436721339725235573266085957993 65001330048122979552333359964638254335 225770116515090813289034480040961228445 233978315005913608356174784126296094783 201895101773340631703967421655208585691 87152247531157499600243260323348901113]</w:t>
      </w:r>
    </w:p>
    <w:p w14:paraId="32EBA51A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[243238350037051792385531390328888770694 194919900821597496530898599127733793068 29873791238100781634122901571439248282 31103222119666969463199590695087104932 5014704544603436431931705039994479599 237084754469832041334229815026068157850 125048628169929371618971097537227383050 146269164168794607050572486730557236159]</w:t>
      </w:r>
    </w:p>
    <w:p w14:paraId="15299BAF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 xml:space="preserve">[17176562466645879670762010581110743699 247582506571707374738895468417791185681 62959420570786751553149764947578641239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192410088111112227985507852432285824011 33220255709563728424441330377924502215 84910348535670969097080773612022081942 159734644184402716967677846308503156781 19281349982337778486314116064288035816]</w:t>
      </w:r>
    </w:p>
    <w:p w14:paraId="784635C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[105900250696366213841349568086627897618 159397060670957694936306900960136148331 210906428034465628397400567292030366304 90945137226617465880779105637278017137 46759979675556882528583907524676264715 116836037258569271314190363493611184996 58287376755503082761864602305612237001 76153177017329226924410074831456798242]</w:t>
      </w:r>
    </w:p>
    <w:p w14:paraId="38891B4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[49775566445608823337277798110884255521 137762148157827654608445248685782956136 229835495480870991692265513809323358984 117220432214131404858080435135867718517 79157750567303707415372924127778293185 55839316623741860738799636293953562183 217628430731130514215591951425927927332 32833455945970831389114508707765573695]</w:t>
      </w:r>
    </w:p>
    <w:p w14:paraId="7EE78D6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[220395930980183375043043909765601510031 245814712267306870201008429679885669081 237025488376788306879032717679975021123 197625542039064591899294380902986424899 100175419575080215578875988438234338769 22351417423769319136900000371562006274 175094146828796325740399237379240525502 52650292432672715161085987624674513690]</w:t>
      </w:r>
    </w:p>
    <w:p w14:paraId="1428FE9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[23959089326239610003666148525522687442 30310427391781824727972262683128440137 70303448095233396907020614044493638344 256910050389849475317548484642057447439 111760636336157949894868123975398610235 237765040524201178521896683618967255428 85477720490959060307682181629999073448 166332597873817222787716227473768494794]</w:t>
      </w:r>
    </w:p>
    <w:p w14:paraId="03BAB94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[146009003897366202491524785750639611693 161727140175860418956915019630304427998 40280203003385227611499413984759210105 140242322639860428645384929329961670585 4398470761175630212103715878267366980 247012293580502060404909040870016088430 17773704406684770115718874737375893297 234700597159290547377549769633217929077]</w:t>
      </w:r>
    </w:p>
    <w:p w14:paraId="2D61850C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[153050321492869564948991046477849307809 99400615742914036623646722430033535407 112728723140011199998126087314746111147 23134307122963421382395370742505429968 188986674931231752417375633429485374030 104823221320627209756254666000815160764 4001544543016435901549932334498919962 155550839058617310446813171264024843842]</w:t>
      </w:r>
    </w:p>
    <w:p w14:paraId="1139EB10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[161980211647707657203092742290516658806 111803325918196090823857735024807917692 192542431523802866617279138972930457135 160540042563093284334921465291446924191 203690360964165439707094279876038688891 139415413417719251036038947845867489194 26343382927053502874563531957730201535 9628115518891506471866405275545532158]</w:t>
      </w:r>
    </w:p>
    <w:p w14:paraId="75FB862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[9368857789248627963735955700233870023 209900203983811128782447210588595937430 215671348511730629300380522751622354684 236781633392716839728262590077268024636 216102005244313147909573987889487156356 141107995679835178598448313942540159821 206992234398155708478109593559308670305 132139793578690514642130464614014267134]</w:t>
      </w:r>
    </w:p>
    <w:p w14:paraId="4D5648A1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 xml:space="preserve">[54764619342848485365068363375072771014 105892991469353215521498592547600561343 151426117639959014232014996058378628565 27501599412772669402141522327652478748 63978307048326887578899447930393357348 </w:t>
      </w: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168567115728400050827486584733670092590 136101968758241940265571506841486267417 119661689577316952303797701365682231627]</w:t>
      </w:r>
    </w:p>
    <w:p w14:paraId="022D26D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[205071547519221612076367186718270130198 70546778005184954465094362986900861475 48085943458860192498985351411156300936 60200575903545078787887735441963236174 214836625580038766163794286221250923061 38599872384671320838622426342430199032 217244589224248854904512479985268642715 244697986685504838495367689455153569024]</w:t>
      </w:r>
    </w:p>
    <w:p w14:paraId="19373A6E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[179396166086294255072359490601179544285 226512771116773522077333711264103121598 118663477489157121611468629786227439416 171475020890511543684842623444746327108 229228392088061823996493863012639786890 88914741445736416139938400553337296995 143046239008564465159707347637928231493 216853660128160819202531088515160129212]</w:t>
      </w:r>
    </w:p>
    <w:p w14:paraId="76C95644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4FF6A6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Decoded string: btzwMg4QrZlIBJBXawyX</w:t>
      </w:r>
    </w:p>
    <w:p w14:paraId="75A213C9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b'flag</w:t>
      </w:r>
      <w:proofErr w:type="spellEnd"/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{</w:t>
      </w:r>
      <w:proofErr w:type="spellStart"/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Oh_NO_aT_LEast_mY_AlGORithM_is_ExpanDiNg</w:t>
      </w:r>
      <w:proofErr w:type="spellEnd"/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}\n'</w:t>
      </w:r>
    </w:p>
    <w:p w14:paraId="65DDF776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0F6B4402" w14:textId="77777777" w:rsidR="005F4F4C" w:rsidRPr="005F4F4C" w:rsidRDefault="005F4F4C" w:rsidP="005F4F4C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5F4F4C">
        <w:rPr>
          <w:rFonts w:ascii="JetBrains Mono" w:hAnsi="JetBrains Mono" w:cs="JetBrains Mono"/>
          <w:color w:val="E88501"/>
          <w:sz w:val="27"/>
          <w:szCs w:val="27"/>
          <w:lang w:bidi="ar-SA"/>
        </w:rPr>
        <w:t>Process finished with exit code 0</w:t>
      </w:r>
    </w:p>
    <w:p w14:paraId="73038F78" w14:textId="77777777" w:rsidR="005F4F4C" w:rsidRPr="00F42AC2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</w:p>
    <w:sectPr w:rsidR="005F4F4C" w:rsidRPr="00F42AC2" w:rsidSect="00E74B29">
      <w:footerReference w:type="even" r:id="rId17"/>
      <w:footerReference w:type="default" r:id="rId18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A13D3" w14:textId="77777777" w:rsidR="00505AE1" w:rsidRDefault="00505AE1" w:rsidP="00E74B29">
      <w:r>
        <w:separator/>
      </w:r>
    </w:p>
  </w:endnote>
  <w:endnote w:type="continuationSeparator" w:id="0">
    <w:p w14:paraId="0DABA66A" w14:textId="77777777" w:rsidR="00505AE1" w:rsidRDefault="00505AE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7B915" w14:textId="77777777" w:rsidR="00505AE1" w:rsidRDefault="00505AE1" w:rsidP="00E74B29">
      <w:r>
        <w:separator/>
      </w:r>
    </w:p>
  </w:footnote>
  <w:footnote w:type="continuationSeparator" w:id="0">
    <w:p w14:paraId="6D947A51" w14:textId="77777777" w:rsidR="00505AE1" w:rsidRDefault="00505AE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A6803"/>
    <w:multiLevelType w:val="hybridMultilevel"/>
    <w:tmpl w:val="05FE5330"/>
    <w:lvl w:ilvl="0" w:tplc="4009000F">
      <w:start w:val="1"/>
      <w:numFmt w:val="decimal"/>
      <w:lvlText w:val="%1."/>
      <w:lvlJc w:val="left"/>
      <w:pPr>
        <w:ind w:left="773" w:hanging="360"/>
      </w:pPr>
    </w:lvl>
    <w:lvl w:ilvl="1" w:tplc="40090019">
      <w:start w:val="1"/>
      <w:numFmt w:val="lowerLetter"/>
      <w:lvlText w:val="%2."/>
      <w:lvlJc w:val="left"/>
      <w:pPr>
        <w:ind w:left="1493" w:hanging="360"/>
      </w:pPr>
    </w:lvl>
    <w:lvl w:ilvl="2" w:tplc="4009001B">
      <w:start w:val="1"/>
      <w:numFmt w:val="lowerRoman"/>
      <w:lvlText w:val="%3."/>
      <w:lvlJc w:val="right"/>
      <w:pPr>
        <w:ind w:left="2213" w:hanging="180"/>
      </w:pPr>
    </w:lvl>
    <w:lvl w:ilvl="3" w:tplc="4009000F">
      <w:start w:val="1"/>
      <w:numFmt w:val="decimal"/>
      <w:lvlText w:val="%4."/>
      <w:lvlJc w:val="left"/>
      <w:pPr>
        <w:ind w:left="2933" w:hanging="360"/>
      </w:pPr>
    </w:lvl>
    <w:lvl w:ilvl="4" w:tplc="40090019">
      <w:start w:val="1"/>
      <w:numFmt w:val="lowerLetter"/>
      <w:lvlText w:val="%5."/>
      <w:lvlJc w:val="left"/>
      <w:pPr>
        <w:ind w:left="3653" w:hanging="360"/>
      </w:pPr>
    </w:lvl>
    <w:lvl w:ilvl="5" w:tplc="4009001B">
      <w:start w:val="1"/>
      <w:numFmt w:val="lowerRoman"/>
      <w:lvlText w:val="%6."/>
      <w:lvlJc w:val="right"/>
      <w:pPr>
        <w:ind w:left="4373" w:hanging="180"/>
      </w:pPr>
    </w:lvl>
    <w:lvl w:ilvl="6" w:tplc="4009000F">
      <w:start w:val="1"/>
      <w:numFmt w:val="decimal"/>
      <w:lvlText w:val="%7."/>
      <w:lvlJc w:val="left"/>
      <w:pPr>
        <w:ind w:left="5093" w:hanging="360"/>
      </w:pPr>
    </w:lvl>
    <w:lvl w:ilvl="7" w:tplc="40090019">
      <w:start w:val="1"/>
      <w:numFmt w:val="lowerLetter"/>
      <w:lvlText w:val="%8."/>
      <w:lvlJc w:val="left"/>
      <w:pPr>
        <w:ind w:left="5813" w:hanging="360"/>
      </w:pPr>
    </w:lvl>
    <w:lvl w:ilvl="8" w:tplc="4009001B">
      <w:start w:val="1"/>
      <w:numFmt w:val="lowerRoman"/>
      <w:lvlText w:val="%9."/>
      <w:lvlJc w:val="right"/>
      <w:pPr>
        <w:ind w:left="6533" w:hanging="180"/>
      </w:pPr>
    </w:lvl>
  </w:abstractNum>
  <w:abstractNum w:abstractNumId="6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9"/>
  </w:num>
  <w:num w:numId="4">
    <w:abstractNumId w:val="10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amtQAWfIGSLQAAAA=="/>
  </w:docVars>
  <w:rsids>
    <w:rsidRoot w:val="00092E41"/>
    <w:rsid w:val="00032A2B"/>
    <w:rsid w:val="00086FA5"/>
    <w:rsid w:val="000923B2"/>
    <w:rsid w:val="00092E41"/>
    <w:rsid w:val="00096D6B"/>
    <w:rsid w:val="000A4255"/>
    <w:rsid w:val="000E4641"/>
    <w:rsid w:val="001172D0"/>
    <w:rsid w:val="00151F66"/>
    <w:rsid w:val="00177F8D"/>
    <w:rsid w:val="00182C4D"/>
    <w:rsid w:val="00185F4A"/>
    <w:rsid w:val="001A7A17"/>
    <w:rsid w:val="001B2720"/>
    <w:rsid w:val="001C3237"/>
    <w:rsid w:val="001C7D09"/>
    <w:rsid w:val="001E0ECE"/>
    <w:rsid w:val="002012DC"/>
    <w:rsid w:val="00222F68"/>
    <w:rsid w:val="002951EB"/>
    <w:rsid w:val="002B6E38"/>
    <w:rsid w:val="002C2914"/>
    <w:rsid w:val="002D1910"/>
    <w:rsid w:val="002D2200"/>
    <w:rsid w:val="002F03AB"/>
    <w:rsid w:val="003030E0"/>
    <w:rsid w:val="003078DD"/>
    <w:rsid w:val="003172A2"/>
    <w:rsid w:val="00330511"/>
    <w:rsid w:val="00340F0C"/>
    <w:rsid w:val="00354826"/>
    <w:rsid w:val="0039195A"/>
    <w:rsid w:val="00395D77"/>
    <w:rsid w:val="003A49C6"/>
    <w:rsid w:val="003B5034"/>
    <w:rsid w:val="003D33F7"/>
    <w:rsid w:val="003F3D1D"/>
    <w:rsid w:val="0040564B"/>
    <w:rsid w:val="00414139"/>
    <w:rsid w:val="0044094A"/>
    <w:rsid w:val="0045557C"/>
    <w:rsid w:val="0048120C"/>
    <w:rsid w:val="0048750B"/>
    <w:rsid w:val="004909D9"/>
    <w:rsid w:val="004D3D6B"/>
    <w:rsid w:val="004E79CC"/>
    <w:rsid w:val="004F22FB"/>
    <w:rsid w:val="00505AE1"/>
    <w:rsid w:val="00521481"/>
    <w:rsid w:val="0056636B"/>
    <w:rsid w:val="005D252A"/>
    <w:rsid w:val="005D6FA6"/>
    <w:rsid w:val="005F0E8F"/>
    <w:rsid w:val="005F4F4C"/>
    <w:rsid w:val="00610A09"/>
    <w:rsid w:val="0063405E"/>
    <w:rsid w:val="00665110"/>
    <w:rsid w:val="006709F1"/>
    <w:rsid w:val="006C60E6"/>
    <w:rsid w:val="00705301"/>
    <w:rsid w:val="00725B78"/>
    <w:rsid w:val="00742988"/>
    <w:rsid w:val="00764F3D"/>
    <w:rsid w:val="0079415E"/>
    <w:rsid w:val="00795B80"/>
    <w:rsid w:val="007C06BD"/>
    <w:rsid w:val="008079CC"/>
    <w:rsid w:val="00837914"/>
    <w:rsid w:val="008405C8"/>
    <w:rsid w:val="008434D9"/>
    <w:rsid w:val="00870AFF"/>
    <w:rsid w:val="00874FE7"/>
    <w:rsid w:val="0088776E"/>
    <w:rsid w:val="008A0FAE"/>
    <w:rsid w:val="008B72F9"/>
    <w:rsid w:val="00952F7D"/>
    <w:rsid w:val="0095496A"/>
    <w:rsid w:val="009A3347"/>
    <w:rsid w:val="009A38BA"/>
    <w:rsid w:val="00A2377C"/>
    <w:rsid w:val="00A25A42"/>
    <w:rsid w:val="00B2336B"/>
    <w:rsid w:val="00B24978"/>
    <w:rsid w:val="00B355BF"/>
    <w:rsid w:val="00B42474"/>
    <w:rsid w:val="00B43E11"/>
    <w:rsid w:val="00B54757"/>
    <w:rsid w:val="00B80B03"/>
    <w:rsid w:val="00BF3430"/>
    <w:rsid w:val="00C42943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B2B1A"/>
    <w:rsid w:val="00DC1D79"/>
    <w:rsid w:val="00DF198B"/>
    <w:rsid w:val="00E15B5F"/>
    <w:rsid w:val="00E641D7"/>
    <w:rsid w:val="00E74B29"/>
    <w:rsid w:val="00E85C50"/>
    <w:rsid w:val="00ED6CB6"/>
    <w:rsid w:val="00EF19F9"/>
    <w:rsid w:val="00EF7945"/>
    <w:rsid w:val="00F42AC2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42943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5D252A"/>
    <w:pPr>
      <w:spacing w:before="100" w:beforeAutospacing="1" w:after="100" w:afterAutospacing="1"/>
    </w:pPr>
    <w:rPr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3305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D33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12</Pages>
  <Words>1667</Words>
  <Characters>9507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2022-03-31T18:24:00Z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