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25E1ABF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0EA6A1C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1FC1462" w14:textId="77777777" w:rsidR="00DF198B" w:rsidRPr="00092E41" w:rsidRDefault="00DF198B">
            <w:pPr>
              <w:rPr>
                <w:sz w:val="64"/>
                <w:szCs w:val="64"/>
              </w:rPr>
            </w:pPr>
          </w:p>
        </w:tc>
      </w:tr>
      <w:tr w:rsidR="00DF198B" w14:paraId="198006D4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66C2157" w14:textId="0842CE4E" w:rsidR="00DF198B" w:rsidRPr="00092E41" w:rsidRDefault="00092E41" w:rsidP="00092E41">
            <w:pPr>
              <w:jc w:val="center"/>
              <w:rPr>
                <w:sz w:val="64"/>
                <w:szCs w:val="64"/>
                <w:u w:val="single"/>
              </w:rPr>
            </w:pPr>
            <w:r w:rsidRPr="00092E41">
              <w:rPr>
                <w:sz w:val="64"/>
                <w:szCs w:val="64"/>
                <w:u w:val="single"/>
              </w:rPr>
              <w:t>CSLR 51 : DBMS LAB-</w:t>
            </w:r>
            <w:proofErr w:type="spellStart"/>
            <w:r w:rsidR="002736A2">
              <w:rPr>
                <w:sz w:val="64"/>
                <w:szCs w:val="64"/>
                <w:u w:val="single"/>
              </w:rPr>
              <w:t>EndSem</w:t>
            </w:r>
            <w:proofErr w:type="spellEnd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185F4A">
        <w:trPr>
          <w:trHeight w:val="1837"/>
        </w:trPr>
        <w:tc>
          <w:tcPr>
            <w:tcW w:w="1170" w:type="dxa"/>
          </w:tcPr>
          <w:p w14:paraId="5F92C429" w14:textId="77777777" w:rsidR="00DF198B" w:rsidRDefault="00DF198B"/>
        </w:tc>
        <w:tc>
          <w:tcPr>
            <w:tcW w:w="8460" w:type="dxa"/>
            <w:gridSpan w:val="7"/>
          </w:tcPr>
          <w:p w14:paraId="1C7C4E3C" w14:textId="77777777" w:rsidR="00DF198B" w:rsidRDefault="00DF198B"/>
        </w:tc>
        <w:tc>
          <w:tcPr>
            <w:tcW w:w="1160" w:type="dxa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4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3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543429E" w14:textId="705F6908" w:rsidR="00CE66ED" w:rsidRPr="00CE66ED" w:rsidRDefault="00CE66ED" w:rsidP="00CE66ED"/>
    <w:p w14:paraId="174D5C9B" w14:textId="0DE6742A" w:rsidR="00CE66ED" w:rsidRDefault="00CE66ED" w:rsidP="00CE66ED"/>
    <w:p w14:paraId="5D03182B" w14:textId="5AC30A34" w:rsidR="00CE66ED" w:rsidRDefault="00CE66ED" w:rsidP="00CE66ED">
      <w:pPr>
        <w:jc w:val="right"/>
      </w:pPr>
    </w:p>
    <w:p w14:paraId="2938C8C2" w14:textId="1E04B2F7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CF222E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drawing>
          <wp:inline distT="0" distB="0" distL="0" distR="0" wp14:anchorId="35527A62" wp14:editId="39ECA9F3">
            <wp:extent cx="6858000" cy="774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FC76" w14:textId="77777777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CF222E"/>
          <w:sz w:val="27"/>
          <w:szCs w:val="27"/>
        </w:rPr>
      </w:pPr>
    </w:p>
    <w:p w14:paraId="285A4AD5" w14:textId="10CAFE64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database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collegeDB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;</w:t>
      </w:r>
    </w:p>
    <w:p w14:paraId="2AF58FD8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use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collegeDB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;</w:t>
      </w:r>
    </w:p>
    <w:p w14:paraId="299C095E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622021F4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department(</w:t>
      </w:r>
    </w:p>
    <w:p w14:paraId="05C3806F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dept_name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varchar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3822E04A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building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varchar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D03590A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budget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747BAC85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primary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key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dept_name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)</w:t>
      </w:r>
    </w:p>
    <w:p w14:paraId="47966CFE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70E01DB8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60E106B1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course(</w:t>
      </w:r>
    </w:p>
    <w:p w14:paraId="33CA8F0A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course_id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varchar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7CDE4B32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title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varchar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76F7B1D3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dept_name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varchar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176DE4D0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credits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6DEFCE76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primary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key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course_id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3D068F9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foreign key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dept_name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references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department(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dept_name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)</w:t>
      </w:r>
    </w:p>
    <w:p w14:paraId="0D57E5B6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00143503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224268EB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2736A2">
        <w:rPr>
          <w:rFonts w:ascii="Droid Sans Mono" w:hAnsi="Droid Sans Mono" w:cs="Droid Sans Mono"/>
          <w:color w:val="8250DF"/>
          <w:sz w:val="27"/>
          <w:szCs w:val="27"/>
        </w:rPr>
        <w:t>time_slot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</w:p>
    <w:p w14:paraId="68BFB505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 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time_slot_id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1D906A65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 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day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varchar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484E558B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 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start_time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00349FD3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 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end_time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7DE40B75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 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primary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key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time_slot_id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)</w:t>
      </w:r>
    </w:p>
    <w:p w14:paraId="30989559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);</w:t>
      </w:r>
    </w:p>
    <w:p w14:paraId="68A63359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4B0CCA21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section(</w:t>
      </w:r>
    </w:p>
    <w:p w14:paraId="44B323F0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section_id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277680C3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course_id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varchar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083672C3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semester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varchar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2BDD65FA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year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DATE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679DF811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lastRenderedPageBreak/>
        <w:t xml:space="preserve">    building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3242929F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room_number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3EFFAD90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primary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key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section_id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course_id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71B231F2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foreign key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course_id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references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course(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course_id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)</w:t>
      </w:r>
    </w:p>
    <w:p w14:paraId="5C32F970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2A982684" w14:textId="77777777" w:rsidR="002736A2" w:rsidRP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br/>
      </w:r>
    </w:p>
    <w:p w14:paraId="2A0A4DDA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instructor(</w:t>
      </w:r>
    </w:p>
    <w:p w14:paraId="68596B00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instructor_id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496AD1CA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name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varchar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21FF16B7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dept_name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varchar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52172646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salary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not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null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5D242352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primary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key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instructor_id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4E6BDD1A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   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foreign key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dept_name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references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department(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dept_name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>)</w:t>
      </w:r>
    </w:p>
    <w:p w14:paraId="1B0DFFE5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031EB8AE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4C9F9F6F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insert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into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department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values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22B45652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  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'Finance'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'Building'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'100000'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), </w:t>
      </w:r>
    </w:p>
    <w:p w14:paraId="7B604EF8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  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'Physics'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'Building'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'100000'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), </w:t>
      </w:r>
    </w:p>
    <w:p w14:paraId="38C26F5D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  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proofErr w:type="spellStart"/>
      <w:r w:rsidRPr="002736A2">
        <w:rPr>
          <w:rFonts w:ascii="Droid Sans Mono" w:hAnsi="Droid Sans Mono" w:cs="Droid Sans Mono"/>
          <w:color w:val="0A3069"/>
          <w:sz w:val="27"/>
          <w:szCs w:val="27"/>
        </w:rPr>
        <w:t>CompSci</w:t>
      </w:r>
      <w:proofErr w:type="spellEnd"/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'Building'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'100000'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16371296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59D0C920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insert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into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course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values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39C0B927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'CS-101'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'Title'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proofErr w:type="spellStart"/>
      <w:r w:rsidRPr="002736A2">
        <w:rPr>
          <w:rFonts w:ascii="Droid Sans Mono" w:hAnsi="Droid Sans Mono" w:cs="Droid Sans Mono"/>
          <w:color w:val="0A3069"/>
          <w:sz w:val="27"/>
          <w:szCs w:val="27"/>
        </w:rPr>
        <w:t>CompSci</w:t>
      </w:r>
      <w:proofErr w:type="spellEnd"/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318BCF8E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'CS-315'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'Title'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proofErr w:type="spellStart"/>
      <w:r w:rsidRPr="002736A2">
        <w:rPr>
          <w:rFonts w:ascii="Droid Sans Mono" w:hAnsi="Droid Sans Mono" w:cs="Droid Sans Mono"/>
          <w:color w:val="0A3069"/>
          <w:sz w:val="27"/>
          <w:szCs w:val="27"/>
        </w:rPr>
        <w:t>CompSci</w:t>
      </w:r>
      <w:proofErr w:type="spellEnd"/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5BA651E0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'CS-347'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'Title'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proofErr w:type="spellStart"/>
      <w:r w:rsidRPr="002736A2">
        <w:rPr>
          <w:rFonts w:ascii="Droid Sans Mono" w:hAnsi="Droid Sans Mono" w:cs="Droid Sans Mono"/>
          <w:color w:val="0A3069"/>
          <w:sz w:val="27"/>
          <w:szCs w:val="27"/>
        </w:rPr>
        <w:t>CompSci</w:t>
      </w:r>
      <w:proofErr w:type="spellEnd"/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169FEFAB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'FIN-201'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'Title'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'Finance'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10BA3F2D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'MU-199'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'Title'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'Finance'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541662D6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'PHY-101'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'Title'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'Physics'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79DA7C23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4DD94718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insert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into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section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values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238951A4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'CS-101'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'Fall'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'2009-01-01'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10101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660DC5F6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'CS-315'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'Spring'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'2010-01-01'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10101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39704FDA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'CS-347'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'Fall'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'2009-01-01'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10101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4B41DBD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'FIN-201'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'Spring'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'2010-01-01'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12121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CE59056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'MU-199'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'Spring'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'2010-01-01'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15151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7DDF0150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'PHY-101'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'Fall'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'2009-01-01'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22222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6F42649A" w14:textId="77777777" w:rsidR="002736A2" w:rsidRP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lastRenderedPageBreak/>
        <w:br/>
      </w:r>
    </w:p>
    <w:p w14:paraId="611A629A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insert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into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instructor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values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4C45951F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12121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'Wu'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'Finance'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90000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476A4AC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222222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'Einstein'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'Physics'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95000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76982F3A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33456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'Gold'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'Physics'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87000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4758AE9E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   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83821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proofErr w:type="spellStart"/>
      <w:r w:rsidRPr="002736A2">
        <w:rPr>
          <w:rFonts w:ascii="Droid Sans Mono" w:hAnsi="Droid Sans Mono" w:cs="Droid Sans Mono"/>
          <w:color w:val="0A3069"/>
          <w:sz w:val="27"/>
          <w:szCs w:val="27"/>
        </w:rPr>
        <w:t>Brnadt</w:t>
      </w:r>
      <w:proofErr w:type="spellEnd"/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proofErr w:type="spellStart"/>
      <w:r w:rsidRPr="002736A2">
        <w:rPr>
          <w:rFonts w:ascii="Droid Sans Mono" w:hAnsi="Droid Sans Mono" w:cs="Droid Sans Mono"/>
          <w:color w:val="0A3069"/>
          <w:sz w:val="27"/>
          <w:szCs w:val="27"/>
        </w:rPr>
        <w:t>CompSci</w:t>
      </w:r>
      <w:proofErr w:type="spellEnd"/>
      <w:r w:rsidRPr="002736A2">
        <w:rPr>
          <w:rFonts w:ascii="Droid Sans Mono" w:hAnsi="Droid Sans Mono" w:cs="Droid Sans Mono"/>
          <w:color w:val="0A3069"/>
          <w:sz w:val="27"/>
          <w:szCs w:val="27"/>
        </w:rPr>
        <w:t>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92000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302FC8A1" w14:textId="77777777" w:rsidR="002736A2" w:rsidRP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34308B2D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6E7781"/>
          <w:sz w:val="27"/>
          <w:szCs w:val="27"/>
        </w:rPr>
        <w:t>-- a)   Find Courses that ran in Fall 2009 or in Spring 2010</w:t>
      </w:r>
    </w:p>
    <w:p w14:paraId="45580A26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</w:t>
      </w:r>
    </w:p>
    <w:p w14:paraId="5D8A349C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select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*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from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course, section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where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2736A2">
        <w:rPr>
          <w:rFonts w:ascii="Droid Sans Mono" w:hAnsi="Droid Sans Mono" w:cs="Droid Sans Mono"/>
          <w:color w:val="0550AE"/>
          <w:sz w:val="27"/>
          <w:szCs w:val="27"/>
        </w:rPr>
        <w:t>course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.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course_id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=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2736A2">
        <w:rPr>
          <w:rFonts w:ascii="Droid Sans Mono" w:hAnsi="Droid Sans Mono" w:cs="Droid Sans Mono"/>
          <w:color w:val="0550AE"/>
          <w:sz w:val="27"/>
          <w:szCs w:val="27"/>
        </w:rPr>
        <w:t>section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.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course_id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1A113897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and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((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year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proofErr w:type="spellStart"/>
      <w:r w:rsidRPr="002736A2">
        <w:rPr>
          <w:rFonts w:ascii="Droid Sans Mono" w:hAnsi="Droid Sans Mono" w:cs="Droid Sans Mono"/>
          <w:color w:val="0550AE"/>
          <w:sz w:val="27"/>
          <w:szCs w:val="27"/>
        </w:rPr>
        <w:t>section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.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year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=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year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'2009-01-01'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and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2736A2">
        <w:rPr>
          <w:rFonts w:ascii="Droid Sans Mono" w:hAnsi="Droid Sans Mono" w:cs="Droid Sans Mono"/>
          <w:color w:val="0550AE"/>
          <w:sz w:val="27"/>
          <w:szCs w:val="27"/>
        </w:rPr>
        <w:t>section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.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semester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=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'Fall'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or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21B4AC42" w14:textId="4740AFA3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year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proofErr w:type="spellStart"/>
      <w:r w:rsidRPr="002736A2">
        <w:rPr>
          <w:rFonts w:ascii="Droid Sans Mono" w:hAnsi="Droid Sans Mono" w:cs="Droid Sans Mono"/>
          <w:color w:val="0550AE"/>
          <w:sz w:val="27"/>
          <w:szCs w:val="27"/>
        </w:rPr>
        <w:t>section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.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year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=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year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(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'2010-01-01'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)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and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2736A2">
        <w:rPr>
          <w:rFonts w:ascii="Droid Sans Mono" w:hAnsi="Droid Sans Mono" w:cs="Droid Sans Mono"/>
          <w:color w:val="0550AE"/>
          <w:sz w:val="27"/>
          <w:szCs w:val="27"/>
        </w:rPr>
        <w:t>section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.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semester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=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0A3069"/>
          <w:sz w:val="27"/>
          <w:szCs w:val="27"/>
        </w:rPr>
        <w:t>'Spring'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));</w:t>
      </w:r>
    </w:p>
    <w:p w14:paraId="179ECA52" w14:textId="41C477EB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29393AD4" w14:textId="1392A34C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7B8F4AA3" w14:textId="432F399D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05C2132E" w14:textId="137FED09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drawing>
          <wp:inline distT="0" distB="0" distL="0" distR="0" wp14:anchorId="2DB53E9F" wp14:editId="1D303720">
            <wp:extent cx="6569009" cy="1859441"/>
            <wp:effectExtent l="0" t="0" r="3810" b="7620"/>
            <wp:docPr id="7" name="Picture 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2AAF" w14:textId="5394999A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06D57EBE" w14:textId="476BF1AD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13234B99" w14:textId="4C17E693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4BF585DF" w14:textId="251D8824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78FC9588" w14:textId="0D01750D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0BF423E8" w14:textId="301226E4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436AC7BA" w14:textId="727D0EAC" w:rsid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42A8D019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7E0F32B8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6E7781"/>
          <w:sz w:val="27"/>
          <w:szCs w:val="27"/>
        </w:rPr>
        <w:lastRenderedPageBreak/>
        <w:t>-- b)   Find the ID and name whose salary is less than 95000 except the person salary 92000.</w:t>
      </w:r>
    </w:p>
    <w:p w14:paraId="2819B10F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7CAA5BCB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CF222E"/>
          <w:sz w:val="27"/>
          <w:szCs w:val="27"/>
        </w:rPr>
        <w:t>select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2736A2">
        <w:rPr>
          <w:rFonts w:ascii="Droid Sans Mono" w:hAnsi="Droid Sans Mono" w:cs="Droid Sans Mono"/>
          <w:color w:val="24292F"/>
          <w:sz w:val="27"/>
          <w:szCs w:val="27"/>
        </w:rPr>
        <w:t>instructor_id</w:t>
      </w:r>
      <w:proofErr w:type="spellEnd"/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name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from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instructor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where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salary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&lt;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95000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and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salary </w:t>
      </w:r>
      <w:r w:rsidRPr="002736A2">
        <w:rPr>
          <w:rFonts w:ascii="Droid Sans Mono" w:hAnsi="Droid Sans Mono" w:cs="Droid Sans Mono"/>
          <w:color w:val="CF222E"/>
          <w:sz w:val="27"/>
          <w:szCs w:val="27"/>
        </w:rPr>
        <w:t>!=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2736A2">
        <w:rPr>
          <w:rFonts w:ascii="Droid Sans Mono" w:hAnsi="Droid Sans Mono" w:cs="Droid Sans Mono"/>
          <w:color w:val="0550AE"/>
          <w:sz w:val="27"/>
          <w:szCs w:val="27"/>
        </w:rPr>
        <w:t>92000</w:t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t>;</w:t>
      </w:r>
    </w:p>
    <w:p w14:paraId="179933A7" w14:textId="77777777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4138EFC4" w14:textId="77777777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2E9088A9" w14:textId="61443369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drawing>
          <wp:inline distT="0" distB="0" distL="0" distR="0" wp14:anchorId="6348BE19" wp14:editId="78B1AF07">
            <wp:extent cx="3154953" cy="1745131"/>
            <wp:effectExtent l="0" t="0" r="762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6A2">
        <w:rPr>
          <w:rFonts w:ascii="Droid Sans Mono" w:hAnsi="Droid Sans Mono" w:cs="Droid Sans Mono"/>
          <w:color w:val="24292F"/>
          <w:sz w:val="27"/>
          <w:szCs w:val="27"/>
        </w:rPr>
        <w:br/>
      </w:r>
    </w:p>
    <w:p w14:paraId="1075254E" w14:textId="7924D2DC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14BA449A" w14:textId="48E67307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4BD7BE64" w14:textId="2EAFDCEB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2BBAEE00" w14:textId="591E1352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71D811F8" w14:textId="0936477D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02614B93" w14:textId="699CEC9D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442E354E" w14:textId="77777777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2707D3D1" w14:textId="3F74ACEE" w:rsid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lastRenderedPageBreak/>
        <w:drawing>
          <wp:inline distT="0" distB="0" distL="0" distR="0" wp14:anchorId="7A1AF356" wp14:editId="76F61204">
            <wp:extent cx="6690940" cy="2240474"/>
            <wp:effectExtent l="0" t="0" r="0" b="762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CCFE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DATABASE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415087">
        <w:rPr>
          <w:rFonts w:ascii="Droid Sans Mono" w:hAnsi="Droid Sans Mono" w:cs="Droid Sans Mono"/>
          <w:color w:val="24292F"/>
          <w:sz w:val="27"/>
          <w:szCs w:val="27"/>
        </w:rPr>
        <w:t>schoolDB</w:t>
      </w:r>
      <w:proofErr w:type="spellEnd"/>
      <w:r w:rsidRPr="00415087">
        <w:rPr>
          <w:rFonts w:ascii="Droid Sans Mono" w:hAnsi="Droid Sans Mono" w:cs="Droid Sans Mono"/>
          <w:color w:val="24292F"/>
          <w:sz w:val="27"/>
          <w:szCs w:val="27"/>
        </w:rPr>
        <w:t>;</w:t>
      </w:r>
    </w:p>
    <w:p w14:paraId="75F6084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7AA8B474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use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415087">
        <w:rPr>
          <w:rFonts w:ascii="Droid Sans Mono" w:hAnsi="Droid Sans Mono" w:cs="Droid Sans Mono"/>
          <w:color w:val="24292F"/>
          <w:sz w:val="27"/>
          <w:szCs w:val="27"/>
        </w:rPr>
        <w:t>schoolDB</w:t>
      </w:r>
      <w:proofErr w:type="spellEnd"/>
      <w:r w:rsidRPr="00415087">
        <w:rPr>
          <w:rFonts w:ascii="Droid Sans Mono" w:hAnsi="Droid Sans Mono" w:cs="Droid Sans Mono"/>
          <w:color w:val="24292F"/>
          <w:sz w:val="27"/>
          <w:szCs w:val="27"/>
        </w:rPr>
        <w:t>;</w:t>
      </w:r>
    </w:p>
    <w:p w14:paraId="351FC18C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</w:t>
      </w:r>
    </w:p>
    <w:p w14:paraId="1E50F7FF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drop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if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exists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415087">
        <w:rPr>
          <w:rFonts w:ascii="Droid Sans Mono" w:hAnsi="Droid Sans Mono" w:cs="Droid Sans Mono"/>
          <w:color w:val="24292F"/>
          <w:sz w:val="27"/>
          <w:szCs w:val="27"/>
        </w:rPr>
        <w:t>Highschooler</w:t>
      </w:r>
      <w:proofErr w:type="spellEnd"/>
      <w:r w:rsidRPr="00415087">
        <w:rPr>
          <w:rFonts w:ascii="Droid Sans Mono" w:hAnsi="Droid Sans Mono" w:cs="Droid Sans Mono"/>
          <w:color w:val="24292F"/>
          <w:sz w:val="27"/>
          <w:szCs w:val="27"/>
        </w:rPr>
        <w:t>;</w:t>
      </w:r>
    </w:p>
    <w:p w14:paraId="2346A6D6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drop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if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exists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Friend;</w:t>
      </w:r>
    </w:p>
    <w:p w14:paraId="687B383B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drop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if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exists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Likes;</w:t>
      </w:r>
    </w:p>
    <w:p w14:paraId="5A291D21" w14:textId="77777777" w:rsidR="00415087" w:rsidRPr="00415087" w:rsidRDefault="00415087" w:rsidP="00415087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764F51D4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415087">
        <w:rPr>
          <w:rFonts w:ascii="Droid Sans Mono" w:hAnsi="Droid Sans Mono" w:cs="Droid Sans Mono"/>
          <w:color w:val="24292F"/>
          <w:sz w:val="27"/>
          <w:szCs w:val="27"/>
        </w:rPr>
        <w:t>Highschooler</w:t>
      </w:r>
      <w:proofErr w:type="spellEnd"/>
      <w:r w:rsidRPr="00415087">
        <w:rPr>
          <w:rFonts w:ascii="Droid Sans Mono" w:hAnsi="Droid Sans Mono" w:cs="Droid Sans Mono"/>
          <w:color w:val="24292F"/>
          <w:sz w:val="27"/>
          <w:szCs w:val="27"/>
        </w:rPr>
        <w:t>(</w:t>
      </w:r>
    </w:p>
    <w:p w14:paraId="5C031FDC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ID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</w:p>
    <w:p w14:paraId="7EEA1FD9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name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text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</w:p>
    <w:p w14:paraId="76D4BB5E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grade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5A2508F2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59D5193C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Friend(</w:t>
      </w:r>
    </w:p>
    <w:p w14:paraId="5F35ED29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ID1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32D819FC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ID2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27699517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table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Likes(</w:t>
      </w:r>
    </w:p>
    <w:p w14:paraId="18896435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ID1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,</w:t>
      </w:r>
    </w:p>
    <w:p w14:paraId="69D5F85A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ID2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50A59040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7A9BD53E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6E7781"/>
          <w:sz w:val="27"/>
          <w:szCs w:val="27"/>
        </w:rPr>
        <w:t>/* Populate the tables with our data */</w:t>
      </w:r>
    </w:p>
    <w:p w14:paraId="47509E3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insert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into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415087">
        <w:rPr>
          <w:rFonts w:ascii="Droid Sans Mono" w:hAnsi="Droid Sans Mono" w:cs="Droid Sans Mono"/>
          <w:color w:val="24292F"/>
          <w:sz w:val="27"/>
          <w:szCs w:val="27"/>
        </w:rPr>
        <w:t>Highschooler</w:t>
      </w:r>
      <w:proofErr w:type="spellEnd"/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7AD3679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values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1B3A1F77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1468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'Kris'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10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1FD5EBC7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1510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'Jordan'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6CC2F912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1689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'Gabriel'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0EDA2832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lastRenderedPageBreak/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1381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'Tiffany'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6244B4FE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1709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'Cassandra'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00E06246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1101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'Haley'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10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3B26BD6B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1782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'Andrew'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10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583D8F3B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1641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'Brittany'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10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4CACBC2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1247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'Alexis'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19BBD9D9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1316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'Austin'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56A128F5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1911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'Gabriel'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7FAD11A5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1501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'Jessica'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D8AF48F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1304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'Jordan'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46D4D11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1025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'John'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6D67241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1934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'Kyle'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8E08F67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1661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A3069"/>
          <w:sz w:val="27"/>
          <w:szCs w:val="27"/>
        </w:rPr>
        <w:t>'Logan'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49EA1E6F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359E751F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insert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into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 </w:t>
      </w:r>
    </w:p>
    <w:p w14:paraId="1AFFF636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       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values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68954830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1510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1381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41FF39B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1510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1689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77563157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1689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1709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40AFCD3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1381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1247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3360A580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1709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1247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1DB9F645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1689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1782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02297595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1782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1468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0B9097AB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1782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1316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451739F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1782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1304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718789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1468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1101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70D713AA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1468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1641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061A66A9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1101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1641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3DE10549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1247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1911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7C949B94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1247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1501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6C2189B4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1911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1501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5DACB1DB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1501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1934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452FF4F3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1316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1934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5BD4F8A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1934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1304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1454DBFE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1304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1661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16885C45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1661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1025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08487100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5E23CDB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lastRenderedPageBreak/>
        <w:t>insert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into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select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ID2, ID1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from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Friend;</w:t>
      </w:r>
    </w:p>
    <w:p w14:paraId="1E98A31B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60B5F54F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insert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into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Likes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values</w:t>
      </w:r>
    </w:p>
    <w:p w14:paraId="3F90C1DF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1689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1709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F6A709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1709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1689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16F0064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1782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1709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3A6ECF80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1911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1247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481B2CCE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1247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1468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5592A35E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1641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1468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75922064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1316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1304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01F194F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1501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1934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BEC8C4B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1934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1501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),</w:t>
      </w:r>
    </w:p>
    <w:p w14:paraId="2CCED471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              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1025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1101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15B8D090" w14:textId="77777777" w:rsidR="00415087" w:rsidRPr="00415087" w:rsidRDefault="00415087" w:rsidP="00415087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br/>
      </w:r>
    </w:p>
    <w:p w14:paraId="6E25F229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6E7781"/>
          <w:sz w:val="27"/>
          <w:szCs w:val="27"/>
        </w:rPr>
        <w:t>-- Write two triggers to maintain symmetry in friend relationships.</w:t>
      </w:r>
    </w:p>
    <w:p w14:paraId="40C8048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6E7781"/>
          <w:sz w:val="27"/>
          <w:szCs w:val="27"/>
        </w:rPr>
        <w:t>-- “ If (A,B) is deleted from Friend, then (B,A) should be deleted too”</w:t>
      </w:r>
    </w:p>
    <w:p w14:paraId="5462B623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DELIMITER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//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69F249A9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trigger Del</w:t>
      </w:r>
    </w:p>
    <w:p w14:paraId="0F00B64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after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delete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on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</w:t>
      </w:r>
    </w:p>
    <w:p w14:paraId="295DB27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for each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row</w:t>
      </w:r>
    </w:p>
    <w:p w14:paraId="0A952015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               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begin</w:t>
      </w:r>
    </w:p>
    <w:p w14:paraId="15FC81B9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                 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delete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from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</w:t>
      </w:r>
    </w:p>
    <w:p w14:paraId="1309639C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                 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where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(ID1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=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Old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.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ID2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and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ID2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=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Old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.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ID1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6A3F237F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               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end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//</w:t>
      </w:r>
    </w:p>
    <w:p w14:paraId="1341B873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5B4DCA2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DELIMITER ;</w:t>
      </w:r>
    </w:p>
    <w:p w14:paraId="5251F53E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DELIMITER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//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</w:p>
    <w:p w14:paraId="2D3A1DA5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create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trigger Ins</w:t>
      </w:r>
    </w:p>
    <w:p w14:paraId="29901FC7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after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insert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on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</w:t>
      </w:r>
    </w:p>
    <w:p w14:paraId="191FF12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for each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row</w:t>
      </w:r>
    </w:p>
    <w:p w14:paraId="79735987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               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begin</w:t>
      </w:r>
    </w:p>
    <w:p w14:paraId="593E939E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                         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insert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into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values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New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.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ID2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New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.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ID1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50B1ECB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lastRenderedPageBreak/>
        <w:t xml:space="preserve">                       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end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//</w:t>
      </w:r>
    </w:p>
    <w:p w14:paraId="54D3EE6B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616E5DF4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DELIMITER ;</w:t>
      </w:r>
    </w:p>
    <w:p w14:paraId="621746BC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3201861F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select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*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from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proofErr w:type="spellStart"/>
      <w:r w:rsidRPr="00415087">
        <w:rPr>
          <w:rFonts w:ascii="Droid Sans Mono" w:hAnsi="Droid Sans Mono" w:cs="Droid Sans Mono"/>
          <w:color w:val="24292F"/>
          <w:sz w:val="27"/>
          <w:szCs w:val="27"/>
        </w:rPr>
        <w:t>Highschooler</w:t>
      </w:r>
      <w:proofErr w:type="spellEnd"/>
      <w:r w:rsidRPr="00415087">
        <w:rPr>
          <w:rFonts w:ascii="Droid Sans Mono" w:hAnsi="Droid Sans Mono" w:cs="Droid Sans Mono"/>
          <w:color w:val="24292F"/>
          <w:sz w:val="27"/>
          <w:szCs w:val="27"/>
        </w:rPr>
        <w:t>;</w:t>
      </w:r>
    </w:p>
    <w:p w14:paraId="7F83155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select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*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from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Friend;</w:t>
      </w:r>
    </w:p>
    <w:p w14:paraId="62D6D91D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select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*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from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Likes;</w:t>
      </w:r>
    </w:p>
    <w:p w14:paraId="67540905" w14:textId="77777777" w:rsidR="00415087" w:rsidRPr="00415087" w:rsidRDefault="00415087" w:rsidP="00415087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1DEAFCB4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insert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into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values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(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1510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, </w:t>
      </w:r>
      <w:r w:rsidRPr="00415087">
        <w:rPr>
          <w:rFonts w:ascii="Droid Sans Mono" w:hAnsi="Droid Sans Mono" w:cs="Droid Sans Mono"/>
          <w:color w:val="0550AE"/>
          <w:sz w:val="27"/>
          <w:szCs w:val="27"/>
        </w:rPr>
        <w:t>1782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>);</w:t>
      </w:r>
    </w:p>
    <w:p w14:paraId="5AED50D8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CF222E"/>
          <w:sz w:val="27"/>
          <w:szCs w:val="27"/>
        </w:rPr>
        <w:t>select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*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</w:t>
      </w:r>
      <w:r w:rsidRPr="00415087">
        <w:rPr>
          <w:rFonts w:ascii="Droid Sans Mono" w:hAnsi="Droid Sans Mono" w:cs="Droid Sans Mono"/>
          <w:color w:val="CF222E"/>
          <w:sz w:val="27"/>
          <w:szCs w:val="27"/>
        </w:rPr>
        <w:t>from</w:t>
      </w:r>
      <w:r w:rsidRPr="00415087">
        <w:rPr>
          <w:rFonts w:ascii="Droid Sans Mono" w:hAnsi="Droid Sans Mono" w:cs="Droid Sans Mono"/>
          <w:color w:val="24292F"/>
          <w:sz w:val="27"/>
          <w:szCs w:val="27"/>
        </w:rPr>
        <w:t xml:space="preserve"> Friend;</w:t>
      </w:r>
    </w:p>
    <w:p w14:paraId="5D4344EF" w14:textId="77777777" w:rsidR="00415087" w:rsidRPr="00415087" w:rsidRDefault="00415087" w:rsidP="00415087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415087">
        <w:rPr>
          <w:rFonts w:ascii="Droid Sans Mono" w:hAnsi="Droid Sans Mono" w:cs="Droid Sans Mono"/>
          <w:color w:val="24292F"/>
          <w:sz w:val="27"/>
          <w:szCs w:val="27"/>
        </w:rPr>
        <w:t> </w:t>
      </w:r>
    </w:p>
    <w:p w14:paraId="48EE721D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2DB822D6" w14:textId="77777777" w:rsidR="002736A2" w:rsidRPr="002736A2" w:rsidRDefault="002736A2" w:rsidP="002736A2">
      <w:pPr>
        <w:shd w:val="clear" w:color="auto" w:fill="FFFFFF"/>
        <w:spacing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  <w:r w:rsidRPr="002736A2">
        <w:rPr>
          <w:rFonts w:ascii="Droid Sans Mono" w:hAnsi="Droid Sans Mono" w:cs="Droid Sans Mono"/>
          <w:color w:val="24292F"/>
          <w:sz w:val="27"/>
          <w:szCs w:val="27"/>
        </w:rPr>
        <w:t> </w:t>
      </w:r>
    </w:p>
    <w:p w14:paraId="53C04AFF" w14:textId="77777777" w:rsidR="002736A2" w:rsidRPr="002736A2" w:rsidRDefault="002736A2" w:rsidP="002736A2">
      <w:pPr>
        <w:shd w:val="clear" w:color="auto" w:fill="FFFFFF"/>
        <w:spacing w:after="270" w:line="360" w:lineRule="atLeast"/>
        <w:rPr>
          <w:rFonts w:ascii="Droid Sans Mono" w:hAnsi="Droid Sans Mono" w:cs="Droid Sans Mono"/>
          <w:color w:val="24292F"/>
          <w:sz w:val="27"/>
          <w:szCs w:val="27"/>
        </w:rPr>
      </w:pPr>
    </w:p>
    <w:p w14:paraId="3C9C0680" w14:textId="736076B3" w:rsidR="003172A2" w:rsidRPr="00725B78" w:rsidRDefault="003172A2" w:rsidP="00725B78">
      <w:pPr>
        <w:shd w:val="clear" w:color="auto" w:fill="FFFFFF"/>
        <w:spacing w:line="285" w:lineRule="atLeast"/>
        <w:rPr>
          <w:rFonts w:ascii="Bookman Old Style" w:hAnsi="Bookman Old Style" w:cs="Droid Sans Mono"/>
          <w:b/>
          <w:bCs/>
          <w:sz w:val="22"/>
          <w:szCs w:val="22"/>
        </w:rPr>
      </w:pPr>
    </w:p>
    <w:sectPr w:rsidR="003172A2" w:rsidRPr="00725B78" w:rsidSect="00E74B29">
      <w:footerReference w:type="even" r:id="rId16"/>
      <w:footerReference w:type="default" r:id="rId17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1540A" w14:textId="77777777" w:rsidR="00536011" w:rsidRDefault="00536011" w:rsidP="00E74B29">
      <w:r>
        <w:separator/>
      </w:r>
    </w:p>
  </w:endnote>
  <w:endnote w:type="continuationSeparator" w:id="0">
    <w:p w14:paraId="433E46EB" w14:textId="77777777" w:rsidR="00536011" w:rsidRDefault="00536011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 Mono">
    <w:panose1 w:val="020B0609030804020204"/>
    <w:charset w:val="00"/>
    <w:family w:val="modern"/>
    <w:pitch w:val="fixed"/>
    <w:sig w:usb0="E00002AF" w:usb1="4000205B" w:usb2="00000028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023F4" w14:textId="77777777" w:rsidR="00536011" w:rsidRDefault="00536011" w:rsidP="00E74B29">
      <w:r>
        <w:separator/>
      </w:r>
    </w:p>
  </w:footnote>
  <w:footnote w:type="continuationSeparator" w:id="0">
    <w:p w14:paraId="02132AA0" w14:textId="77777777" w:rsidR="00536011" w:rsidRDefault="00536011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Wa1APKi3mssAAAA"/>
  </w:docVars>
  <w:rsids>
    <w:rsidRoot w:val="00092E41"/>
    <w:rsid w:val="00086FA5"/>
    <w:rsid w:val="00092E41"/>
    <w:rsid w:val="00096D6B"/>
    <w:rsid w:val="000E4641"/>
    <w:rsid w:val="001172D0"/>
    <w:rsid w:val="00151F66"/>
    <w:rsid w:val="00177F8D"/>
    <w:rsid w:val="00185F4A"/>
    <w:rsid w:val="002012DC"/>
    <w:rsid w:val="00222F68"/>
    <w:rsid w:val="002736A2"/>
    <w:rsid w:val="002951EB"/>
    <w:rsid w:val="002D2200"/>
    <w:rsid w:val="003030E0"/>
    <w:rsid w:val="003078DD"/>
    <w:rsid w:val="003172A2"/>
    <w:rsid w:val="003A49C6"/>
    <w:rsid w:val="003B5034"/>
    <w:rsid w:val="003F3D1D"/>
    <w:rsid w:val="0040564B"/>
    <w:rsid w:val="00414139"/>
    <w:rsid w:val="00415087"/>
    <w:rsid w:val="0048120C"/>
    <w:rsid w:val="004909D9"/>
    <w:rsid w:val="00521481"/>
    <w:rsid w:val="00536011"/>
    <w:rsid w:val="0056636B"/>
    <w:rsid w:val="0063405E"/>
    <w:rsid w:val="00665110"/>
    <w:rsid w:val="006709F1"/>
    <w:rsid w:val="006C60E6"/>
    <w:rsid w:val="00725B78"/>
    <w:rsid w:val="00742988"/>
    <w:rsid w:val="00764F3D"/>
    <w:rsid w:val="007C06BD"/>
    <w:rsid w:val="00837914"/>
    <w:rsid w:val="00870AFF"/>
    <w:rsid w:val="00874FE7"/>
    <w:rsid w:val="00952F7D"/>
    <w:rsid w:val="0095496A"/>
    <w:rsid w:val="009A38BA"/>
    <w:rsid w:val="00A2377C"/>
    <w:rsid w:val="00B43E11"/>
    <w:rsid w:val="00BF3430"/>
    <w:rsid w:val="00C466AA"/>
    <w:rsid w:val="00C755AB"/>
    <w:rsid w:val="00CB7EC7"/>
    <w:rsid w:val="00CD6D7B"/>
    <w:rsid w:val="00CE66ED"/>
    <w:rsid w:val="00D43125"/>
    <w:rsid w:val="00D62ADF"/>
    <w:rsid w:val="00D66A3A"/>
    <w:rsid w:val="00DF198B"/>
    <w:rsid w:val="00E74B29"/>
    <w:rsid w:val="00EF7945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172A2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8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9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2021-12-01T06:13:00Z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