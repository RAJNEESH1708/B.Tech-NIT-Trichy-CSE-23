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25E1ABF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0EA6A1C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1FC1462" w14:textId="77777777" w:rsidR="00DF198B" w:rsidRPr="00092E41" w:rsidRDefault="00DF198B">
            <w:pPr>
              <w:rPr>
                <w:sz w:val="64"/>
                <w:szCs w:val="64"/>
              </w:rPr>
            </w:pPr>
          </w:p>
        </w:tc>
      </w:tr>
      <w:tr w:rsidR="00DF198B" w14:paraId="198006D4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66C2157" w14:textId="401B6B22" w:rsidR="00DF198B" w:rsidRPr="00092E41" w:rsidRDefault="00092E41" w:rsidP="00092E41">
            <w:pPr>
              <w:jc w:val="center"/>
              <w:rPr>
                <w:sz w:val="64"/>
                <w:szCs w:val="64"/>
                <w:u w:val="single"/>
              </w:rPr>
            </w:pPr>
            <w:r w:rsidRPr="00092E41">
              <w:rPr>
                <w:sz w:val="64"/>
                <w:szCs w:val="64"/>
                <w:u w:val="single"/>
              </w:rPr>
              <w:t>CSLR 51 : DBMS LAB-</w:t>
            </w:r>
            <w:r w:rsidR="00BA1369">
              <w:rPr>
                <w:sz w:val="64"/>
                <w:szCs w:val="64"/>
                <w:u w:val="single"/>
              </w:rPr>
              <w:t>1</w:t>
            </w:r>
            <w:r w:rsidR="00CC7C7D">
              <w:rPr>
                <w:sz w:val="64"/>
                <w:szCs w:val="64"/>
                <w:u w:val="single"/>
              </w:rPr>
              <w:t>2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185F4A">
        <w:trPr>
          <w:trHeight w:val="1837"/>
        </w:trPr>
        <w:tc>
          <w:tcPr>
            <w:tcW w:w="1170" w:type="dxa"/>
          </w:tcPr>
          <w:p w14:paraId="5F92C429" w14:textId="77777777" w:rsidR="00DF198B" w:rsidRDefault="00DF198B"/>
        </w:tc>
        <w:tc>
          <w:tcPr>
            <w:tcW w:w="8460" w:type="dxa"/>
            <w:gridSpan w:val="7"/>
          </w:tcPr>
          <w:p w14:paraId="1C7C4E3C" w14:textId="77777777" w:rsidR="00DF198B" w:rsidRDefault="00DF198B"/>
        </w:tc>
        <w:tc>
          <w:tcPr>
            <w:tcW w:w="1160" w:type="dxa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4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3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543429E" w14:textId="705F6908" w:rsidR="00CE66ED" w:rsidRPr="00CE66ED" w:rsidRDefault="00CE66ED" w:rsidP="00CE66ED"/>
    <w:p w14:paraId="174D5C9B" w14:textId="2C5F0B3C" w:rsidR="00CE66ED" w:rsidRDefault="00CE66ED" w:rsidP="00CE66ED"/>
    <w:p w14:paraId="553ED955" w14:textId="6724783B" w:rsidR="00431F6C" w:rsidRDefault="00431F6C" w:rsidP="00CE66ED"/>
    <w:p w14:paraId="46BEBEE2" w14:textId="7F650D49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>
        <w:rPr>
          <w:rFonts w:ascii="Bookman Old Style" w:hAnsi="Bookman Old Style"/>
          <w:color w:val="0081B3" w:themeColor="accent6" w:themeShade="BF"/>
          <w:sz w:val="28"/>
          <w:szCs w:val="28"/>
        </w:rPr>
        <w:lastRenderedPageBreak/>
        <w:t>ER Diagram :</w:t>
      </w:r>
    </w:p>
    <w:p w14:paraId="0C5F2114" w14:textId="7E4FB5F8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CC7C7D">
        <w:rPr>
          <w:rFonts w:ascii="Bookman Old Style" w:hAnsi="Bookman Old Style"/>
          <w:color w:val="0081B3" w:themeColor="accent6" w:themeShade="BF"/>
          <w:sz w:val="28"/>
          <w:szCs w:val="28"/>
        </w:rPr>
        <w:drawing>
          <wp:inline distT="0" distB="0" distL="0" distR="0" wp14:anchorId="5304F603" wp14:editId="005EA1F1">
            <wp:extent cx="6233700" cy="3292125"/>
            <wp:effectExtent l="0" t="0" r="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D9A" w14:textId="77777777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1EBEA0D2" w14:textId="62BBAFB7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>
        <w:rPr>
          <w:rFonts w:ascii="Bookman Old Style" w:hAnsi="Bookman Old Style"/>
          <w:color w:val="0081B3" w:themeColor="accent6" w:themeShade="BF"/>
          <w:sz w:val="28"/>
          <w:szCs w:val="28"/>
        </w:rPr>
        <w:t>Billing Portal</w:t>
      </w:r>
    </w:p>
    <w:p w14:paraId="5550E59B" w14:textId="77777777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35DF984E" w14:textId="1B855B41" w:rsidR="004055EF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CC7C7D">
        <w:rPr>
          <w:rFonts w:ascii="Bookman Old Style" w:hAnsi="Bookman Old Style"/>
          <w:color w:val="0081B3" w:themeColor="accent6" w:themeShade="BF"/>
          <w:sz w:val="28"/>
          <w:szCs w:val="28"/>
        </w:rPr>
        <w:drawing>
          <wp:inline distT="0" distB="0" distL="0" distR="0" wp14:anchorId="1DD90A73" wp14:editId="04B6BA56">
            <wp:extent cx="6858000" cy="362902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8E53" w14:textId="3E02EB75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110FB129" w14:textId="220C3A94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4A2FFA96" w14:textId="2DAD1686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6445D7D6" w14:textId="5F997D82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767CFE37" w14:textId="57A1F79A" w:rsidR="006175A3" w:rsidRDefault="00CC7C7D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>
        <w:rPr>
          <w:rFonts w:ascii="Bookman Old Style" w:hAnsi="Bookman Old Style"/>
          <w:color w:val="0081B3" w:themeColor="accent6" w:themeShade="BF"/>
          <w:sz w:val="28"/>
          <w:szCs w:val="28"/>
        </w:rPr>
        <w:lastRenderedPageBreak/>
        <w:t xml:space="preserve">1.  </w:t>
      </w:r>
      <w:r w:rsidR="006175A3"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 xml:space="preserve">Login page for </w:t>
      </w:r>
      <w:proofErr w:type="spellStart"/>
      <w:r w:rsidR="006175A3">
        <w:rPr>
          <w:rFonts w:ascii="Bookman Old Style" w:hAnsi="Bookman Old Style"/>
          <w:color w:val="0081B3" w:themeColor="accent6" w:themeShade="BF"/>
          <w:sz w:val="28"/>
          <w:szCs w:val="28"/>
        </w:rPr>
        <w:t>l</w:t>
      </w:r>
      <w:r w:rsidR="006175A3"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>ogin.php</w:t>
      </w:r>
      <w:proofErr w:type="spellEnd"/>
    </w:p>
    <w:p w14:paraId="66CC9CC8" w14:textId="77777777" w:rsidR="006175A3" w:rsidRPr="006175A3" w:rsidRDefault="006175A3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4F61F4DE" w14:textId="274197E9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0F827FCB" w14:textId="77777777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5CAA487A" w14:textId="370BD71B" w:rsidR="00CC7C7D" w:rsidRDefault="00CC7C7D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CC7C7D">
        <w:rPr>
          <w:rFonts w:ascii="Bookman Old Style" w:hAnsi="Bookman Old Style"/>
          <w:color w:val="0081B3" w:themeColor="accent6" w:themeShade="BF"/>
          <w:sz w:val="28"/>
          <w:szCs w:val="28"/>
        </w:rPr>
        <w:drawing>
          <wp:inline distT="0" distB="0" distL="0" distR="0" wp14:anchorId="22F4E602" wp14:editId="1E167BD6">
            <wp:extent cx="6858000" cy="21215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C7A" w14:textId="72EC8BED" w:rsidR="006175A3" w:rsidRDefault="006175A3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 xml:space="preserve">On </w:t>
      </w:r>
      <w:proofErr w:type="spellStart"/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>Success</w:t>
      </w:r>
      <w:r>
        <w:rPr>
          <w:rFonts w:ascii="Bookman Old Style" w:hAnsi="Bookman Old Style"/>
          <w:color w:val="0081B3" w:themeColor="accent6" w:themeShade="BF"/>
          <w:sz w:val="28"/>
          <w:szCs w:val="28"/>
        </w:rPr>
        <w:t>full</w:t>
      </w:r>
      <w:proofErr w:type="spellEnd"/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 xml:space="preserve"> </w:t>
      </w:r>
      <w:r>
        <w:rPr>
          <w:rFonts w:ascii="Bookman Old Style" w:hAnsi="Bookman Old Style"/>
          <w:color w:val="0081B3" w:themeColor="accent6" w:themeShade="BF"/>
          <w:sz w:val="28"/>
          <w:szCs w:val="28"/>
        </w:rPr>
        <w:t xml:space="preserve">Sign in </w:t>
      </w:r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 xml:space="preserve">Redirected to </w:t>
      </w:r>
      <w:proofErr w:type="spellStart"/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>home.php</w:t>
      </w:r>
      <w:proofErr w:type="spellEnd"/>
    </w:p>
    <w:p w14:paraId="5C47FB2E" w14:textId="507BF26B" w:rsidR="006175A3" w:rsidRDefault="006175A3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129F9FE1" w14:textId="7877D5F7" w:rsidR="006175A3" w:rsidRDefault="006175A3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drawing>
          <wp:inline distT="0" distB="0" distL="0" distR="0" wp14:anchorId="3C3E5AE9" wp14:editId="741BBE15">
            <wp:extent cx="5341620" cy="2205891"/>
            <wp:effectExtent l="0" t="0" r="0" b="4445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1354" cy="220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ED97" w14:textId="3B1DA3CE" w:rsidR="006175A3" w:rsidRDefault="006175A3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7B21E9AD" w14:textId="5F0E9BDD" w:rsidR="006175A3" w:rsidRDefault="006175A3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4E7E5D9A" w14:textId="3C86A286" w:rsidR="006175A3" w:rsidRDefault="006175A3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proofErr w:type="spellStart"/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>Logout.php</w:t>
      </w:r>
      <w:proofErr w:type="spellEnd"/>
    </w:p>
    <w:p w14:paraId="22D0092E" w14:textId="77777777" w:rsidR="007F637A" w:rsidRDefault="007F637A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005EC257" w14:textId="77777777" w:rsidR="007F637A" w:rsidRDefault="007F637A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44C43F08" w14:textId="77777777" w:rsidR="007F637A" w:rsidRDefault="007F637A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24C4473E" w14:textId="4E52423F" w:rsidR="006175A3" w:rsidRDefault="006175A3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drawing>
          <wp:inline distT="0" distB="0" distL="0" distR="0" wp14:anchorId="05293423" wp14:editId="181E95E9">
            <wp:extent cx="4298950" cy="1760220"/>
            <wp:effectExtent l="0" t="0" r="635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b="42353"/>
                    <a:stretch/>
                  </pic:blipFill>
                  <pic:spPr bwMode="auto">
                    <a:xfrm>
                      <a:off x="0" y="0"/>
                      <a:ext cx="4305360" cy="176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68D4C" w14:textId="4D9A1D19" w:rsidR="007F637A" w:rsidRDefault="007F637A" w:rsidP="007F637A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lastRenderedPageBreak/>
        <w:t>2. Page for the cashier to add products to the table.</w:t>
      </w:r>
    </w:p>
    <w:p w14:paraId="2C5B2D9D" w14:textId="77777777" w:rsidR="007F637A" w:rsidRDefault="007F637A" w:rsidP="007F637A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54579804" w14:textId="53109194" w:rsidR="007F637A" w:rsidRDefault="007F637A" w:rsidP="007F637A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>DB Before:</w:t>
      </w:r>
    </w:p>
    <w:p w14:paraId="3DADBF8B" w14:textId="6E7A24D7" w:rsidR="007F637A" w:rsidRDefault="007F637A" w:rsidP="007F637A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5EE431EE" w14:textId="1E9F2FC5" w:rsidR="007F637A" w:rsidRDefault="007F637A" w:rsidP="007F637A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7F637A">
        <w:rPr>
          <w:rFonts w:ascii="Bookman Old Style" w:hAnsi="Bookman Old Style"/>
          <w:color w:val="0081B3" w:themeColor="accent6" w:themeShade="BF"/>
          <w:sz w:val="28"/>
          <w:szCs w:val="28"/>
        </w:rPr>
        <w:drawing>
          <wp:inline distT="0" distB="0" distL="0" distR="0" wp14:anchorId="1EDF0DE7" wp14:editId="7583657C">
            <wp:extent cx="3253740" cy="2470539"/>
            <wp:effectExtent l="0" t="0" r="381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6461" cy="24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F21E" w14:textId="3F22DBB5" w:rsidR="007F637A" w:rsidRPr="006175A3" w:rsidRDefault="007F637A" w:rsidP="007F637A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7F637A">
        <w:rPr>
          <w:rFonts w:ascii="Bookman Old Style" w:hAnsi="Bookman Old Style"/>
          <w:color w:val="0081B3" w:themeColor="accent6" w:themeShade="BF"/>
          <w:sz w:val="28"/>
          <w:szCs w:val="28"/>
        </w:rPr>
        <w:drawing>
          <wp:inline distT="0" distB="0" distL="0" distR="0" wp14:anchorId="081E2261" wp14:editId="05BB6BE0">
            <wp:extent cx="3253740" cy="1995040"/>
            <wp:effectExtent l="0" t="0" r="3810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366" cy="20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B196" w14:textId="77777777" w:rsidR="007F637A" w:rsidRPr="006175A3" w:rsidRDefault="007F637A" w:rsidP="007F637A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>DB after:</w:t>
      </w:r>
    </w:p>
    <w:p w14:paraId="646AF7F0" w14:textId="62648B3D" w:rsidR="007F637A" w:rsidRDefault="007F637A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7F637A">
        <w:rPr>
          <w:rFonts w:ascii="Bookman Old Style" w:hAnsi="Bookman Old Style"/>
          <w:color w:val="0081B3" w:themeColor="accent6" w:themeShade="BF"/>
          <w:sz w:val="28"/>
          <w:szCs w:val="28"/>
        </w:rPr>
        <w:drawing>
          <wp:inline distT="0" distB="0" distL="0" distR="0" wp14:anchorId="463E8025" wp14:editId="0216C8D2">
            <wp:extent cx="3043736" cy="2872740"/>
            <wp:effectExtent l="0" t="0" r="4445" b="381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815" cy="28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FEED" w14:textId="77777777" w:rsidR="007F637A" w:rsidRDefault="007F637A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2C63F73C" w14:textId="54ABF88C" w:rsidR="006175A3" w:rsidRDefault="006175A3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>3.Transaction page for cashier for billing the products.</w:t>
      </w:r>
    </w:p>
    <w:p w14:paraId="1FFEB297" w14:textId="77777777" w:rsidR="006175A3" w:rsidRDefault="006175A3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2C0CF194" w14:textId="77777777" w:rsidR="006175A3" w:rsidRDefault="006175A3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proofErr w:type="spellStart"/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>Bill.php</w:t>
      </w:r>
      <w:proofErr w:type="spellEnd"/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 xml:space="preserve"> (real-time total bill calculation)</w:t>
      </w:r>
    </w:p>
    <w:p w14:paraId="1A37CFED" w14:textId="77777777" w:rsidR="006175A3" w:rsidRDefault="006175A3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6174D88B" w14:textId="111CE8AE" w:rsidR="006175A3" w:rsidRDefault="007F637A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7F637A">
        <w:rPr>
          <w:rFonts w:ascii="Bookman Old Style" w:hAnsi="Bookman Old Style"/>
          <w:color w:val="0081B3" w:themeColor="accent6" w:themeShade="BF"/>
          <w:sz w:val="28"/>
          <w:szCs w:val="28"/>
        </w:rPr>
        <w:drawing>
          <wp:inline distT="0" distB="0" distL="0" distR="0" wp14:anchorId="1D17252B" wp14:editId="1BF9A0D0">
            <wp:extent cx="4663844" cy="3193057"/>
            <wp:effectExtent l="0" t="0" r="3810" b="762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CE9C" w14:textId="77777777" w:rsidR="006175A3" w:rsidRDefault="006175A3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673730C7" w14:textId="5AA43219" w:rsidR="006175A3" w:rsidRPr="006175A3" w:rsidRDefault="006175A3" w:rsidP="006175A3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6175A3">
        <w:rPr>
          <w:rFonts w:ascii="Bookman Old Style" w:hAnsi="Bookman Old Style"/>
          <w:color w:val="0081B3" w:themeColor="accent6" w:themeShade="BF"/>
          <w:sz w:val="28"/>
          <w:szCs w:val="28"/>
        </w:rPr>
        <w:t>Updated in the DB:</w:t>
      </w:r>
    </w:p>
    <w:p w14:paraId="58FC54E0" w14:textId="529B1C42" w:rsidR="006175A3" w:rsidRDefault="006175A3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</w:p>
    <w:p w14:paraId="239801DF" w14:textId="23024E0C" w:rsidR="007F637A" w:rsidRPr="003E6FE6" w:rsidRDefault="007F637A" w:rsidP="00852D45">
      <w:pPr>
        <w:rPr>
          <w:rFonts w:ascii="Bookman Old Style" w:hAnsi="Bookman Old Style"/>
          <w:color w:val="0081B3" w:themeColor="accent6" w:themeShade="BF"/>
          <w:sz w:val="28"/>
          <w:szCs w:val="28"/>
        </w:rPr>
      </w:pPr>
      <w:r w:rsidRPr="007F637A">
        <w:rPr>
          <w:rFonts w:ascii="Bookman Old Style" w:hAnsi="Bookman Old Style"/>
          <w:color w:val="0081B3" w:themeColor="accent6" w:themeShade="BF"/>
          <w:sz w:val="28"/>
          <w:szCs w:val="28"/>
        </w:rPr>
        <w:drawing>
          <wp:inline distT="0" distB="0" distL="0" distR="0" wp14:anchorId="2A78DC35" wp14:editId="79A4996B">
            <wp:extent cx="3444538" cy="1036410"/>
            <wp:effectExtent l="0" t="0" r="381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37A" w:rsidRPr="003E6FE6" w:rsidSect="00A71FD5">
      <w:footerReference w:type="even" r:id="rId22"/>
      <w:footerReference w:type="default" r:id="rId2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F6A8E" w14:textId="77777777" w:rsidR="006C1768" w:rsidRDefault="006C1768" w:rsidP="00E74B29">
      <w:r>
        <w:separator/>
      </w:r>
    </w:p>
  </w:endnote>
  <w:endnote w:type="continuationSeparator" w:id="0">
    <w:p w14:paraId="6ACE4A7F" w14:textId="77777777" w:rsidR="006C1768" w:rsidRDefault="006C1768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HeaderChar"/>
      </w:rPr>
      <w:id w:val="145936648"/>
      <w:docPartObj>
        <w:docPartGallery w:val="Page Numbers (Bottom of Page)"/>
        <w:docPartUnique/>
      </w:docPartObj>
    </w:sdtPr>
    <w:sdtEndPr>
      <w:rPr>
        <w:rStyle w:val="HeaderChar"/>
      </w:rPr>
    </w:sdtEndPr>
    <w:sdtContent>
      <w:p w14:paraId="0630B53B" w14:textId="77777777" w:rsidR="00E74B29" w:rsidRDefault="00E74B29" w:rsidP="006709F1">
        <w:pPr>
          <w:pStyle w:val="Footer"/>
          <w:rPr>
            <w:rStyle w:val="HeaderChar"/>
          </w:rPr>
        </w:pPr>
        <w:r>
          <w:rPr>
            <w:rStyle w:val="HeaderChar"/>
          </w:rPr>
          <w:fldChar w:fldCharType="begin"/>
        </w:r>
        <w:r>
          <w:rPr>
            <w:rStyle w:val="HeaderChar"/>
          </w:rPr>
          <w:instrText xml:space="preserve"> PAGE </w:instrText>
        </w:r>
        <w:r>
          <w:rPr>
            <w:rStyle w:val="HeaderCha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HeaderChar"/>
      </w:rPr>
    </w:pPr>
  </w:p>
  <w:tbl>
    <w:tblPr>
      <w:tblW w:w="0" w:type="auto"/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HeaderCha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HeaderCha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21B86" w14:textId="77777777" w:rsidR="006C1768" w:rsidRDefault="006C1768" w:rsidP="00E74B29">
      <w:r>
        <w:separator/>
      </w:r>
    </w:p>
  </w:footnote>
  <w:footnote w:type="continuationSeparator" w:id="0">
    <w:p w14:paraId="2D02D9E0" w14:textId="77777777" w:rsidR="006C1768" w:rsidRDefault="006C1768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27D7D"/>
    <w:multiLevelType w:val="hybridMultilevel"/>
    <w:tmpl w:val="471693FE"/>
    <w:lvl w:ilvl="0" w:tplc="F4FAA87C">
      <w:start w:val="1"/>
      <w:numFmt w:val="lowerRoman"/>
      <w:lvlText w:val="(%1)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B151F"/>
    <w:multiLevelType w:val="hybridMultilevel"/>
    <w:tmpl w:val="5E6CEEC6"/>
    <w:lvl w:ilvl="0" w:tplc="2D02F7A6">
      <w:start w:val="1"/>
      <w:numFmt w:val="lowerRoman"/>
      <w:lvlText w:val="(%1)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327BF"/>
    <w:multiLevelType w:val="hybridMultilevel"/>
    <w:tmpl w:val="886E83A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YbmtQCUHregLQAAAA=="/>
  </w:docVars>
  <w:rsids>
    <w:rsidRoot w:val="00092E41"/>
    <w:rsid w:val="000117F2"/>
    <w:rsid w:val="00086FA5"/>
    <w:rsid w:val="00092E41"/>
    <w:rsid w:val="00096D6B"/>
    <w:rsid w:val="000B3459"/>
    <w:rsid w:val="000D498B"/>
    <w:rsid w:val="000E4641"/>
    <w:rsid w:val="000E4848"/>
    <w:rsid w:val="00103BF5"/>
    <w:rsid w:val="001172D0"/>
    <w:rsid w:val="0012706B"/>
    <w:rsid w:val="00151F66"/>
    <w:rsid w:val="00177F8D"/>
    <w:rsid w:val="00185F4A"/>
    <w:rsid w:val="001E2928"/>
    <w:rsid w:val="002012DC"/>
    <w:rsid w:val="00210FE7"/>
    <w:rsid w:val="00213F83"/>
    <w:rsid w:val="00222F68"/>
    <w:rsid w:val="00252F82"/>
    <w:rsid w:val="0028001F"/>
    <w:rsid w:val="00292A7D"/>
    <w:rsid w:val="002951EB"/>
    <w:rsid w:val="002D2200"/>
    <w:rsid w:val="002E6840"/>
    <w:rsid w:val="002F5EF3"/>
    <w:rsid w:val="003030E0"/>
    <w:rsid w:val="003078DD"/>
    <w:rsid w:val="003172A2"/>
    <w:rsid w:val="003A49C6"/>
    <w:rsid w:val="003B5034"/>
    <w:rsid w:val="003E6FE6"/>
    <w:rsid w:val="003F3D1D"/>
    <w:rsid w:val="004055EF"/>
    <w:rsid w:val="0040564B"/>
    <w:rsid w:val="00414139"/>
    <w:rsid w:val="00431F6C"/>
    <w:rsid w:val="004772D3"/>
    <w:rsid w:val="0048120C"/>
    <w:rsid w:val="004909D9"/>
    <w:rsid w:val="00491DC0"/>
    <w:rsid w:val="004A2747"/>
    <w:rsid w:val="00505803"/>
    <w:rsid w:val="00506238"/>
    <w:rsid w:val="00521481"/>
    <w:rsid w:val="0056636B"/>
    <w:rsid w:val="00591561"/>
    <w:rsid w:val="00593F01"/>
    <w:rsid w:val="005D5CD5"/>
    <w:rsid w:val="006175A3"/>
    <w:rsid w:val="00633165"/>
    <w:rsid w:val="0063405E"/>
    <w:rsid w:val="00651CD3"/>
    <w:rsid w:val="00665110"/>
    <w:rsid w:val="0066611F"/>
    <w:rsid w:val="006709F1"/>
    <w:rsid w:val="006862BA"/>
    <w:rsid w:val="006C1768"/>
    <w:rsid w:val="006C35E1"/>
    <w:rsid w:val="006C50B1"/>
    <w:rsid w:val="006C60E6"/>
    <w:rsid w:val="0070073D"/>
    <w:rsid w:val="00725B78"/>
    <w:rsid w:val="00742988"/>
    <w:rsid w:val="00764F3D"/>
    <w:rsid w:val="007B2586"/>
    <w:rsid w:val="007C06BD"/>
    <w:rsid w:val="007F637A"/>
    <w:rsid w:val="00837914"/>
    <w:rsid w:val="008456ED"/>
    <w:rsid w:val="00852D45"/>
    <w:rsid w:val="00870AFF"/>
    <w:rsid w:val="00874FE7"/>
    <w:rsid w:val="008937D5"/>
    <w:rsid w:val="008B6E24"/>
    <w:rsid w:val="008E13E6"/>
    <w:rsid w:val="00952F7D"/>
    <w:rsid w:val="0095449D"/>
    <w:rsid w:val="0095496A"/>
    <w:rsid w:val="009A38BA"/>
    <w:rsid w:val="00A03001"/>
    <w:rsid w:val="00A2377C"/>
    <w:rsid w:val="00A25FB5"/>
    <w:rsid w:val="00A51642"/>
    <w:rsid w:val="00A558A1"/>
    <w:rsid w:val="00A71FD5"/>
    <w:rsid w:val="00A81149"/>
    <w:rsid w:val="00B43E11"/>
    <w:rsid w:val="00BA1369"/>
    <w:rsid w:val="00BF3430"/>
    <w:rsid w:val="00C466AA"/>
    <w:rsid w:val="00C755AB"/>
    <w:rsid w:val="00CA4663"/>
    <w:rsid w:val="00CB7EC7"/>
    <w:rsid w:val="00CC7C7D"/>
    <w:rsid w:val="00CD6D7B"/>
    <w:rsid w:val="00CE66ED"/>
    <w:rsid w:val="00D36246"/>
    <w:rsid w:val="00D43125"/>
    <w:rsid w:val="00D62ADF"/>
    <w:rsid w:val="00D66A3A"/>
    <w:rsid w:val="00DF198B"/>
    <w:rsid w:val="00E01325"/>
    <w:rsid w:val="00E74B29"/>
    <w:rsid w:val="00EC65D8"/>
    <w:rsid w:val="00ED1947"/>
    <w:rsid w:val="00EF7945"/>
    <w:rsid w:val="00F32F86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4A2747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character" w:styleId="PageNumber">
    <w:name w:val="page number"/>
    <w:basedOn w:val="DefaultParagraphFont"/>
    <w:uiPriority w:val="99"/>
    <w:semiHidden/>
    <w:rsid w:val="00E74B29"/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customStyle="1" w:styleId="Default">
    <w:name w:val="Default"/>
    <w:rsid w:val="008B6E24"/>
    <w:pPr>
      <w:autoSpaceDE w:val="0"/>
      <w:autoSpaceDN w:val="0"/>
      <w:adjustRightInd w:val="0"/>
    </w:pPr>
    <w:rPr>
      <w:rFonts w:ascii="Calibri" w:hAnsi="Calibri" w:cs="Calibri"/>
      <w:color w:val="000000"/>
      <w:lang w:val="en-IN" w:bidi="hi-IN"/>
    </w:rPr>
  </w:style>
  <w:style w:type="paragraph" w:styleId="ListParagraph">
    <w:name w:val="List Paragraph"/>
    <w:basedOn w:val="Normal"/>
    <w:uiPriority w:val="34"/>
    <w:semiHidden/>
    <w:qFormat/>
    <w:rsid w:val="003E6FE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69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952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8401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757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5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2021-11-18T21:14:00Z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