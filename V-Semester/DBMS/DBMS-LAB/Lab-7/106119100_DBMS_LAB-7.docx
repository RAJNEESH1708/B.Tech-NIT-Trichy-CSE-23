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25E1AB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0EA6A1C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66C2157" w14:textId="7469BEA0" w:rsidR="00DF198B" w:rsidRPr="00092E41" w:rsidRDefault="00092E41" w:rsidP="00092E41">
            <w:pPr>
              <w:jc w:val="center"/>
              <w:rPr>
                <w:sz w:val="64"/>
                <w:szCs w:val="64"/>
                <w:u w:val="single"/>
              </w:rPr>
            </w:pPr>
            <w:r w:rsidRPr="00092E41">
              <w:rPr>
                <w:sz w:val="64"/>
                <w:szCs w:val="64"/>
                <w:u w:val="single"/>
              </w:rPr>
              <w:t>CSLR 51 : DBMS LAB-</w:t>
            </w:r>
            <w:r w:rsidR="0028001F">
              <w:rPr>
                <w:sz w:val="64"/>
                <w:szCs w:val="64"/>
                <w:u w:val="single"/>
              </w:rPr>
              <w:t>7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185F4A">
        <w:trPr>
          <w:trHeight w:val="1837"/>
        </w:trPr>
        <w:tc>
          <w:tcPr>
            <w:tcW w:w="1170" w:type="dxa"/>
          </w:tcPr>
          <w:p w14:paraId="5F92C429" w14:textId="77777777" w:rsidR="00DF198B" w:rsidRDefault="00DF198B"/>
        </w:tc>
        <w:tc>
          <w:tcPr>
            <w:tcW w:w="8460" w:type="dxa"/>
            <w:gridSpan w:val="7"/>
          </w:tcPr>
          <w:p w14:paraId="1C7C4E3C" w14:textId="77777777" w:rsidR="00DF198B" w:rsidRDefault="00DF198B"/>
        </w:tc>
        <w:tc>
          <w:tcPr>
            <w:tcW w:w="1160" w:type="dxa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4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3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543429E" w14:textId="705F6908" w:rsidR="00CE66ED" w:rsidRPr="00CE66ED" w:rsidRDefault="00CE66ED" w:rsidP="00CE66ED"/>
    <w:p w14:paraId="174D5C9B" w14:textId="0DE6742A" w:rsidR="00CE66ED" w:rsidRDefault="00CE66ED" w:rsidP="00CE66ED"/>
    <w:p w14:paraId="5D03182B" w14:textId="5AC30A34" w:rsidR="00CE66ED" w:rsidRDefault="00CE66ED" w:rsidP="00CE66ED">
      <w:pPr>
        <w:jc w:val="right"/>
      </w:pPr>
    </w:p>
    <w:p w14:paraId="0864654C" w14:textId="5C4CC2CA" w:rsidR="002951EB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sz w:val="36"/>
          <w:szCs w:val="36"/>
          <w:u w:val="single"/>
        </w:rPr>
      </w:pPr>
      <w:r>
        <w:rPr>
          <w:rFonts w:ascii="Bookman Old Style" w:hAnsi="Bookman Old Style"/>
          <w:sz w:val="36"/>
          <w:szCs w:val="36"/>
          <w:u w:val="single"/>
        </w:rPr>
        <w:lastRenderedPageBreak/>
        <w:t>CODE</w:t>
      </w:r>
    </w:p>
    <w:p w14:paraId="07D99AF3" w14:textId="2AF89962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  <w:r>
        <w:rPr>
          <w:rFonts w:ascii="Bookman Old Style" w:hAnsi="Bookman Old Style"/>
          <w:sz w:val="36"/>
          <w:szCs w:val="36"/>
          <w:u w:val="single"/>
        </w:rPr>
        <w:t>-------------------------------------------------------------------------</w:t>
      </w:r>
    </w:p>
    <w:p w14:paraId="73A2F45F" w14:textId="77777777" w:rsid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6A737D"/>
          <w:sz w:val="28"/>
          <w:szCs w:val="28"/>
        </w:rPr>
      </w:pPr>
    </w:p>
    <w:p w14:paraId="28AC870F" w14:textId="1E2103FE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/*</w:t>
      </w:r>
    </w:p>
    <w:p w14:paraId="7DC6226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CSLR-51 : DBMS LAB-7</w:t>
      </w:r>
    </w:p>
    <w:p w14:paraId="35231FC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1F8755C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Roll no. : 106119100</w:t>
      </w:r>
    </w:p>
    <w:p w14:paraId="25F2CBD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Name : Rajneesh Pandey</w:t>
      </w:r>
    </w:p>
    <w:p w14:paraId="6E8316C6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Section : CSE-B</w:t>
      </w:r>
    </w:p>
    <w:p w14:paraId="360DAD0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*/</w:t>
      </w:r>
    </w:p>
    <w:p w14:paraId="45B4C72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43481D0C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#include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&lt;bits/</w:t>
      </w:r>
      <w:proofErr w:type="spellStart"/>
      <w:r w:rsidRPr="00A71FD5">
        <w:rPr>
          <w:rFonts w:ascii="Droid Sans Mono" w:hAnsi="Droid Sans Mono" w:cs="Droid Sans Mono"/>
          <w:color w:val="032F62"/>
          <w:sz w:val="28"/>
          <w:szCs w:val="28"/>
        </w:rPr>
        <w:t>stdc</w:t>
      </w:r>
      <w:proofErr w:type="spellEnd"/>
      <w:r w:rsidRPr="00A71FD5">
        <w:rPr>
          <w:rFonts w:ascii="Droid Sans Mono" w:hAnsi="Droid Sans Mono" w:cs="Droid Sans Mono"/>
          <w:color w:val="032F62"/>
          <w:sz w:val="28"/>
          <w:szCs w:val="28"/>
        </w:rPr>
        <w:t>++.h&gt;</w:t>
      </w:r>
    </w:p>
    <w:p w14:paraId="408F29F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using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namespace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std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4F49524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4AE54E92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F42C1"/>
          <w:sz w:val="28"/>
          <w:szCs w:val="28"/>
        </w:rPr>
        <w:t>vector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ans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5A041167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F42C1"/>
          <w:sz w:val="28"/>
          <w:szCs w:val="28"/>
        </w:rPr>
        <w:t>vector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&lt;int&gt;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mapps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691C788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F42C1"/>
          <w:sz w:val="28"/>
          <w:szCs w:val="28"/>
        </w:rPr>
        <w:t>vector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&lt;int&gt;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nodes;</w:t>
      </w:r>
    </w:p>
    <w:p w14:paraId="0447CFC6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51FA896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137680F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dependency;</w:t>
      </w:r>
    </w:p>
    <w:p w14:paraId="443EA5A7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3265BF4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unordered_map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&lt;int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depends;</w:t>
      </w:r>
    </w:p>
    <w:p w14:paraId="0468B95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unordered_map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&lt;char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alpha_to_int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409A828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unordered_map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&lt;int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char&gt;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int_to_alpha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028DC1D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1353392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mask_to_string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proofErr w:type="spellStart"/>
      <w:r w:rsidRPr="00A71FD5">
        <w:rPr>
          <w:rFonts w:ascii="Droid Sans Mono" w:hAnsi="Droid Sans Mono" w:cs="Droid Sans Mono"/>
          <w:color w:val="D73A49"/>
          <w:sz w:val="28"/>
          <w:szCs w:val="28"/>
        </w:rPr>
        <w:t>const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7AC4E017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6DD5CF6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str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E82CF2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3B50F2B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2B7B31A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if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((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&gt;&gt;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302C230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str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+=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int_to_alpha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284914E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16B35C0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return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str;</w:t>
      </w:r>
    </w:p>
    <w:p w14:paraId="79DD386C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36CA91E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144D135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string_to_mask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proofErr w:type="spellStart"/>
      <w:r w:rsidRPr="00A71FD5">
        <w:rPr>
          <w:rFonts w:ascii="Droid Sans Mono" w:hAnsi="Droid Sans Mono" w:cs="Droid Sans Mono"/>
          <w:color w:val="D73A49"/>
          <w:sz w:val="28"/>
          <w:szCs w:val="28"/>
        </w:rPr>
        <w:t>const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s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6BEB5C5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3F43A71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lastRenderedPageBreak/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mask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216D091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auto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ch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: 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s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6F01E5D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36DB049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mask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|=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alpha_to_int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ch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);</w:t>
      </w:r>
    </w:p>
    <w:p w14:paraId="0B4C7B4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102181B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707A5B8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return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mask;</w:t>
      </w:r>
    </w:p>
    <w:p w14:paraId="2115B17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58460C4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1250F44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void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init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</w:t>
      </w:r>
    </w:p>
    <w:p w14:paraId="46B8196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1FB2E3C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2CD80F1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"Enter attributes in the Relationship: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77C7FD7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cin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&gt;&gt;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4E53675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70B1505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relationship_alpha.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length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();</w:t>
      </w:r>
    </w:p>
    <w:p w14:paraId="5D643FF2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69F60A0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mapps.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assign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);</w:t>
      </w:r>
    </w:p>
    <w:p w14:paraId="1EEC2DC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65A3EBD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5C9BE08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mapps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6300E50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345ECC1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33C7FE3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1A718EB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alpha_to_int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117C64B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int_to_alpha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6C3155D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3BB7E9C2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"Enter total number of dependencies :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198F95A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cin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&gt;&gt;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dependency;</w:t>
      </w:r>
    </w:p>
    <w:p w14:paraId="346D5A9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"Enter dependencies :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6239702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dependency;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508F85F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2D12543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 : 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336219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lhs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rhs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EB2921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cin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&gt;&gt;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lhs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&gt;&gt;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rhs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639C4597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depends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[string_to_mask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(lhs)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depends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[string_to_mask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(lhs)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|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string_to_mask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(rhs);</w:t>
      </w:r>
    </w:p>
    <w:p w14:paraId="7D2690A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4B87B4C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\n\</w:t>
      </w:r>
      <w:proofErr w:type="spellStart"/>
      <w:r w:rsidRPr="00A71FD5">
        <w:rPr>
          <w:rFonts w:ascii="Droid Sans Mono" w:hAnsi="Droid Sans Mono" w:cs="Droid Sans Mono"/>
          <w:color w:val="005CC5"/>
          <w:sz w:val="28"/>
          <w:szCs w:val="28"/>
        </w:rPr>
        <w:t>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Finished</w:t>
      </w:r>
      <w:proofErr w:type="spellEnd"/>
      <w:r w:rsidRPr="00A71FD5">
        <w:rPr>
          <w:rFonts w:ascii="Droid Sans Mono" w:hAnsi="Droid Sans Mono" w:cs="Droid Sans Mono"/>
          <w:color w:val="032F62"/>
          <w:sz w:val="28"/>
          <w:szCs w:val="28"/>
        </w:rPr>
        <w:t> taking inputs.........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02FF26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lastRenderedPageBreak/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"Processing.........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A73B376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03B87F6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/* C+ = C; while (there is changes to C+) </w:t>
      </w:r>
    </w:p>
    <w:p w14:paraId="57FB409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    { do (for each functional dependency X-&gt;Y in F) { if (X</w:t>
      </w:r>
      <w:r w:rsidRPr="00A71FD5">
        <w:rPr>
          <w:rFonts w:ascii="Cambria Math" w:hAnsi="Cambria Math" w:cs="Cambria Math"/>
          <w:color w:val="6A737D"/>
          <w:sz w:val="28"/>
          <w:szCs w:val="28"/>
        </w:rPr>
        <w:t>⊆</w:t>
      </w:r>
      <w:r w:rsidRPr="00A71FD5">
        <w:rPr>
          <w:rFonts w:ascii="Droid Sans Mono" w:hAnsi="Droid Sans Mono" w:cs="Droid Sans Mono"/>
          <w:color w:val="6A737D"/>
          <w:sz w:val="28"/>
          <w:szCs w:val="28"/>
        </w:rPr>
        <w:t>C+) then C+= C+</w:t>
      </w:r>
      <w:r w:rsidRPr="00A71FD5">
        <w:rPr>
          <w:rFonts w:ascii="Cambria Math" w:hAnsi="Cambria Math" w:cs="Cambria Math"/>
          <w:color w:val="6A737D"/>
          <w:sz w:val="28"/>
          <w:szCs w:val="28"/>
        </w:rPr>
        <w:t>∪</w:t>
      </w:r>
      <w:r w:rsidRPr="00A71FD5">
        <w:rPr>
          <w:rFonts w:ascii="Droid Sans Mono" w:hAnsi="Droid Sans Mono" w:cs="Droid Sans Mono"/>
          <w:color w:val="6A737D"/>
          <w:sz w:val="28"/>
          <w:szCs w:val="28"/>
        </w:rPr>
        <w:t>Y } } </w:t>
      </w:r>
    </w:p>
    <w:p w14:paraId="5CEAD6D2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6A737D"/>
          <w:sz w:val="28"/>
          <w:szCs w:val="28"/>
        </w:rPr>
        <w:t>*/</w:t>
      </w:r>
    </w:p>
    <w:p w14:paraId="384025E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get_closures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0FFC0E0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53B2F1F7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c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E36209"/>
          <w:sz w:val="28"/>
          <w:szCs w:val="28"/>
        </w:rPr>
        <w:t>mask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12F97F4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prevc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0893910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while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(c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!=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prevc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202F2D55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4CEAD86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prevc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c;</w:t>
      </w:r>
    </w:p>
    <w:p w14:paraId="687D3FBC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auto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ele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: depends)</w:t>
      </w:r>
    </w:p>
    <w:p w14:paraId="2802F85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{</w:t>
      </w:r>
    </w:p>
    <w:p w14:paraId="14FE3B2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if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((c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ele.first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ele.first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782F682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    c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|=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ele.second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4DBBBA72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}</w:t>
      </w:r>
    </w:p>
    <w:p w14:paraId="35EC814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4D276C4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return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c;</w:t>
      </w:r>
    </w:p>
    <w:p w14:paraId="7C7205E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3D5989D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void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get_closures_all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</w:t>
      </w:r>
    </w:p>
    <w:p w14:paraId="2F0AFBC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53695A2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0BB5779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4BB9D6B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mapps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get_closures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);</w:t>
      </w:r>
    </w:p>
    <w:p w14:paraId="336FE64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66E3096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2EED018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void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get_keys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</w:t>
      </w:r>
    </w:p>
    <w:p w14:paraId="555F44B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42DD248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bool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found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false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8CF6ABF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total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-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083EE61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len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700E1636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{</w:t>
      </w:r>
    </w:p>
    <w:p w14:paraId="6776FA3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vector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&lt;int&gt;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perm(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,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);</w:t>
      </w:r>
    </w:p>
    <w:p w14:paraId="5A6B1AA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t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relationship_alpha_len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-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len; t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relationship_alpha_len; perm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t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59E960D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;</w:t>
      </w:r>
    </w:p>
    <w:p w14:paraId="6935D7F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do</w:t>
      </w:r>
    </w:p>
    <w:p w14:paraId="51AB558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lastRenderedPageBreak/>
        <w:t>        {</w:t>
      </w:r>
    </w:p>
    <w:p w14:paraId="34FE0A3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mask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10DAD3D3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relationship_alpha_len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;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D73A49"/>
          <w:sz w:val="28"/>
          <w:szCs w:val="28"/>
        </w:rPr>
        <w:t>++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35FCF216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if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(perm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43E004D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        mask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|=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1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i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);</w:t>
      </w:r>
    </w:p>
    <w:p w14:paraId="0425A311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if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mapps</w:t>
      </w:r>
      <w:proofErr w:type="spellEnd"/>
      <w:r w:rsidRPr="00A71FD5">
        <w:rPr>
          <w:rFonts w:ascii="Droid Sans Mono" w:hAnsi="Droid Sans Mono" w:cs="Droid Sans Mono"/>
          <w:color w:val="6F42C1"/>
          <w:sz w:val="28"/>
          <w:szCs w:val="28"/>
        </w:rPr>
        <w:t>[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mask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]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total)</w:t>
      </w:r>
    </w:p>
    <w:p w14:paraId="32ED6E3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{</w:t>
      </w:r>
    </w:p>
    <w:p w14:paraId="59A8E4F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    found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=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true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F64435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ans.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push_back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mask_to_string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(mask));</w:t>
      </w:r>
    </w:p>
    <w:p w14:paraId="04789DF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}</w:t>
      </w:r>
    </w:p>
    <w:p w14:paraId="22504D5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}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while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next_permutation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perm.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begin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(),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perm.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end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()));</w:t>
      </w:r>
    </w:p>
    <w:p w14:paraId="7DB3E92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if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(found)</w:t>
      </w:r>
    </w:p>
    <w:p w14:paraId="7A057D1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break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F9D1DCB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}</w:t>
      </w:r>
    </w:p>
    <w:p w14:paraId="098CDC60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</w:t>
      </w:r>
      <w:proofErr w:type="spellStart"/>
      <w:r w:rsidRPr="00A71FD5">
        <w:rPr>
          <w:rFonts w:ascii="Droid Sans Mono" w:hAnsi="Droid Sans Mono" w:cs="Droid Sans Mono"/>
          <w:color w:val="005CC5"/>
          <w:sz w:val="28"/>
          <w:szCs w:val="28"/>
        </w:rPr>
        <w:t>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Candicate</w:t>
      </w:r>
      <w:proofErr w:type="spellEnd"/>
      <w:r w:rsidRPr="00A71FD5">
        <w:rPr>
          <w:rFonts w:ascii="Droid Sans Mono" w:hAnsi="Droid Sans Mono" w:cs="Droid Sans Mono"/>
          <w:color w:val="032F62"/>
          <w:sz w:val="28"/>
          <w:szCs w:val="28"/>
        </w:rPr>
        <w:t> Keys are: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\n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7BEF0A5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for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(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auto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&amp;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cands :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ans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)</w:t>
      </w:r>
    </w:p>
    <w:p w14:paraId="1C6D9A88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    </w:t>
      </w:r>
      <w:proofErr w:type="spellStart"/>
      <w:r w:rsidRPr="00A71FD5">
        <w:rPr>
          <w:rFonts w:ascii="Droid Sans Mono" w:hAnsi="Droid Sans Mono" w:cs="Droid Sans Mono"/>
          <w:color w:val="24292E"/>
          <w:sz w:val="28"/>
          <w:szCs w:val="28"/>
        </w:rPr>
        <w:t>cout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cands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&lt;&lt;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32F62"/>
          <w:sz w:val="28"/>
          <w:szCs w:val="28"/>
        </w:rPr>
        <w:t>" "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33CE19EA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04C4FCE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D73A49"/>
          <w:sz w:val="28"/>
          <w:szCs w:val="28"/>
        </w:rPr>
        <w:t>int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6F42C1"/>
          <w:sz w:val="28"/>
          <w:szCs w:val="28"/>
        </w:rPr>
        <w:t>main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()</w:t>
      </w:r>
    </w:p>
    <w:p w14:paraId="1427DE8D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{</w:t>
      </w:r>
    </w:p>
    <w:p w14:paraId="58918184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init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();</w:t>
      </w:r>
    </w:p>
    <w:p w14:paraId="61228AEE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get_closures_all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();</w:t>
      </w:r>
    </w:p>
    <w:p w14:paraId="0538AE79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proofErr w:type="spellStart"/>
      <w:r w:rsidRPr="00A71FD5">
        <w:rPr>
          <w:rFonts w:ascii="Droid Sans Mono" w:hAnsi="Droid Sans Mono" w:cs="Droid Sans Mono"/>
          <w:color w:val="6F42C1"/>
          <w:sz w:val="28"/>
          <w:szCs w:val="28"/>
        </w:rPr>
        <w:t>get_keys</w:t>
      </w:r>
      <w:proofErr w:type="spellEnd"/>
      <w:r w:rsidRPr="00A71FD5">
        <w:rPr>
          <w:rFonts w:ascii="Droid Sans Mono" w:hAnsi="Droid Sans Mono" w:cs="Droid Sans Mono"/>
          <w:color w:val="24292E"/>
          <w:sz w:val="28"/>
          <w:szCs w:val="28"/>
        </w:rPr>
        <w:t>();</w:t>
      </w:r>
    </w:p>
    <w:p w14:paraId="6A89FB8C" w14:textId="77777777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    </w:t>
      </w:r>
      <w:r w:rsidRPr="00A71FD5">
        <w:rPr>
          <w:rFonts w:ascii="Droid Sans Mono" w:hAnsi="Droid Sans Mono" w:cs="Droid Sans Mono"/>
          <w:color w:val="D73A49"/>
          <w:sz w:val="28"/>
          <w:szCs w:val="28"/>
        </w:rPr>
        <w:t>return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 </w:t>
      </w:r>
      <w:r w:rsidRPr="00A71FD5">
        <w:rPr>
          <w:rFonts w:ascii="Droid Sans Mono" w:hAnsi="Droid Sans Mono" w:cs="Droid Sans Mono"/>
          <w:color w:val="005CC5"/>
          <w:sz w:val="28"/>
          <w:szCs w:val="28"/>
        </w:rPr>
        <w:t>0</w:t>
      </w:r>
      <w:r w:rsidRPr="00A71FD5">
        <w:rPr>
          <w:rFonts w:ascii="Droid Sans Mono" w:hAnsi="Droid Sans Mono" w:cs="Droid Sans Mono"/>
          <w:color w:val="24292E"/>
          <w:sz w:val="28"/>
          <w:szCs w:val="28"/>
        </w:rPr>
        <w:t>;</w:t>
      </w:r>
    </w:p>
    <w:p w14:paraId="4A840E6A" w14:textId="60FDDBB0" w:rsid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  <w:r w:rsidRPr="00A71FD5">
        <w:rPr>
          <w:rFonts w:ascii="Droid Sans Mono" w:hAnsi="Droid Sans Mono" w:cs="Droid Sans Mono"/>
          <w:color w:val="24292E"/>
          <w:sz w:val="28"/>
          <w:szCs w:val="28"/>
        </w:rPr>
        <w:t>}</w:t>
      </w:r>
    </w:p>
    <w:p w14:paraId="05E1E840" w14:textId="77777777" w:rsid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</w:rPr>
      </w:pPr>
    </w:p>
    <w:p w14:paraId="2383843C" w14:textId="72AADE92" w:rsidR="00A71FD5" w:rsidRPr="00A71FD5" w:rsidRDefault="00A71FD5" w:rsidP="00A71FD5">
      <w:pPr>
        <w:shd w:val="clear" w:color="auto" w:fill="FFFFFF"/>
        <w:spacing w:line="345" w:lineRule="atLeast"/>
        <w:rPr>
          <w:rFonts w:ascii="Droid Sans Mono" w:hAnsi="Droid Sans Mono" w:cs="Droid Sans Mono"/>
          <w:color w:val="24292E"/>
          <w:sz w:val="28"/>
          <w:szCs w:val="28"/>
          <w:u w:val="single"/>
        </w:rPr>
      </w:pPr>
      <w:r>
        <w:rPr>
          <w:rFonts w:ascii="Droid Sans Mono" w:hAnsi="Droid Sans Mono" w:cs="Droid Sans Mono"/>
          <w:color w:val="24292E"/>
          <w:sz w:val="28"/>
          <w:szCs w:val="28"/>
          <w:u w:val="single"/>
        </w:rPr>
        <w:t>---------------------------------------------------------------</w:t>
      </w:r>
    </w:p>
    <w:p w14:paraId="4E223332" w14:textId="35CEF318" w:rsidR="00D36246" w:rsidRPr="00A71FD5" w:rsidRDefault="00D36246" w:rsidP="00A71FD5">
      <w:pPr>
        <w:shd w:val="clear" w:color="auto" w:fill="FFFFFF"/>
        <w:spacing w:line="285" w:lineRule="atLeast"/>
        <w:rPr>
          <w:rFonts w:ascii="Bookman Old Style" w:hAnsi="Bookman Old Style"/>
          <w:sz w:val="28"/>
          <w:szCs w:val="28"/>
          <w:u w:val="single"/>
        </w:rPr>
      </w:pPr>
    </w:p>
    <w:p w14:paraId="5F50A699" w14:textId="34143557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064F2AD1" w14:textId="262A5018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404F7D17" w14:textId="447EA310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49427022" w14:textId="14D4A198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3C480482" w14:textId="31E1C339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3D0B2CEF" w14:textId="70C7B4BF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386E011E" w14:textId="6F2DADF1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4676F2C8" w14:textId="77777777" w:rsid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1ED09AB5" w14:textId="77777777" w:rsidR="00D36246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sz w:val="36"/>
          <w:szCs w:val="36"/>
          <w:u w:val="single"/>
        </w:rPr>
      </w:pPr>
    </w:p>
    <w:p w14:paraId="7C1DB14F" w14:textId="77777777" w:rsidR="00D36246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sz w:val="36"/>
          <w:szCs w:val="36"/>
          <w:u w:val="single"/>
        </w:rPr>
      </w:pPr>
    </w:p>
    <w:p w14:paraId="0F247B9E" w14:textId="77777777" w:rsidR="00D36246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sz w:val="36"/>
          <w:szCs w:val="36"/>
          <w:u w:val="single"/>
        </w:rPr>
      </w:pPr>
    </w:p>
    <w:p w14:paraId="78631027" w14:textId="77777777" w:rsidR="00D36246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sz w:val="36"/>
          <w:szCs w:val="36"/>
          <w:u w:val="single"/>
        </w:rPr>
      </w:pPr>
    </w:p>
    <w:p w14:paraId="3300EEA8" w14:textId="05A725D5" w:rsidR="0012706B" w:rsidRPr="00A71FD5" w:rsidRDefault="00D36246" w:rsidP="0012706B">
      <w:pPr>
        <w:shd w:val="clear" w:color="auto" w:fill="FFFFFF"/>
        <w:spacing w:line="285" w:lineRule="atLeast"/>
        <w:jc w:val="center"/>
        <w:rPr>
          <w:rFonts w:ascii="Bookman Old Style" w:hAnsi="Bookman Old Style"/>
          <w:u w:val="single"/>
        </w:rPr>
      </w:pPr>
      <w:r w:rsidRPr="00A71FD5">
        <w:rPr>
          <w:rFonts w:ascii="Bookman Old Style" w:hAnsi="Bookman Old Style"/>
          <w:u w:val="single"/>
        </w:rPr>
        <w:t>Problem 1</w:t>
      </w:r>
    </w:p>
    <w:p w14:paraId="7601A412" w14:textId="77777777" w:rsidR="00D36246" w:rsidRPr="00D36246" w:rsidRDefault="00D36246" w:rsidP="00D3624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56782D5D" w14:textId="77777777" w:rsidR="00A71FD5" w:rsidRDefault="00D36246" w:rsidP="00D3624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D36246">
        <w:rPr>
          <w:rFonts w:eastAsiaTheme="minorHAnsi"/>
          <w:color w:val="000000"/>
          <w:lang w:eastAsia="en-US"/>
        </w:rPr>
        <w:t xml:space="preserve"> </w:t>
      </w:r>
    </w:p>
    <w:p w14:paraId="1EC2E05E" w14:textId="77777777" w:rsidR="00A71FD5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16D5113F" w14:textId="77777777" w:rsidR="00A71FD5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7CA6E45A" w14:textId="070348D3" w:rsidR="00D36246" w:rsidRDefault="00D36246" w:rsidP="00D36246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  <w:r w:rsidRPr="00D36246">
        <w:rPr>
          <w:rFonts w:eastAsiaTheme="minorHAnsi"/>
          <w:color w:val="000000"/>
          <w:sz w:val="26"/>
          <w:szCs w:val="26"/>
          <w:lang w:eastAsia="en-US"/>
        </w:rPr>
        <w:t>1. Consider the relation scheme R = {E, F, G, H, I, J, K, L, M, N} and the set of functional dependencies {{E, F} -&gt; {G}, {F} -&gt; {I, J}, {E, H} -&gt; {K, L}, K -&gt; {M}, L -&gt; {N}</w:t>
      </w:r>
      <w:r>
        <w:rPr>
          <w:rFonts w:eastAsiaTheme="minorHAnsi"/>
          <w:color w:val="000000"/>
          <w:sz w:val="26"/>
          <w:szCs w:val="26"/>
          <w:lang w:eastAsia="en-US"/>
        </w:rPr>
        <w:t>}</w:t>
      </w:r>
      <w:r w:rsidRPr="00D36246">
        <w:rPr>
          <w:rFonts w:eastAsiaTheme="minorHAnsi"/>
          <w:color w:val="000000"/>
          <w:sz w:val="26"/>
          <w:szCs w:val="26"/>
          <w:lang w:eastAsia="en-US"/>
        </w:rPr>
        <w:t xml:space="preserve"> on R. What is the key for R? </w:t>
      </w:r>
    </w:p>
    <w:p w14:paraId="240D7D34" w14:textId="3488F05C" w:rsidR="00A71FD5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</w:p>
    <w:p w14:paraId="0479C34E" w14:textId="77777777" w:rsidR="00A71FD5" w:rsidRPr="00A71FD5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27FC26EC" w14:textId="0F6E002F" w:rsidR="00A71FD5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</w:p>
    <w:p w14:paraId="0A09B364" w14:textId="1AE5D33A" w:rsidR="00A71FD5" w:rsidRPr="00D36246" w:rsidRDefault="00A71FD5" w:rsidP="00D36246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  <w:r w:rsidRPr="00A71FD5">
        <w:rPr>
          <w:rFonts w:eastAsiaTheme="minorHAnsi"/>
          <w:color w:val="000000"/>
          <w:sz w:val="26"/>
          <w:szCs w:val="26"/>
          <w:lang w:eastAsia="en-US"/>
        </w:rPr>
        <w:drawing>
          <wp:inline distT="0" distB="0" distL="0" distR="0" wp14:anchorId="7DE514AF" wp14:editId="101EB304">
            <wp:extent cx="6858000" cy="3561715"/>
            <wp:effectExtent l="0" t="0" r="0" b="635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1ACB" w14:textId="77777777" w:rsidR="00D36246" w:rsidRPr="0012706B" w:rsidRDefault="00D36246" w:rsidP="00D36246">
      <w:pPr>
        <w:shd w:val="clear" w:color="auto" w:fill="FFFFFF"/>
        <w:spacing w:line="285" w:lineRule="atLeast"/>
        <w:rPr>
          <w:rFonts w:ascii="Bookman Old Style" w:hAnsi="Bookman Old Style"/>
          <w:sz w:val="36"/>
          <w:szCs w:val="36"/>
          <w:u w:val="single"/>
        </w:rPr>
      </w:pPr>
    </w:p>
    <w:p w14:paraId="65BE8AB2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5D5771F4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7A508AEE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266E52B4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2992B0F6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18CA2336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58BC93D6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384BA006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6160793F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32426109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6197F311" w14:textId="77777777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70C6AACE" w14:textId="3199EBE9" w:rsidR="00A71FD5" w:rsidRDefault="00A71FD5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  <w:r w:rsidRPr="00A71FD5">
        <w:rPr>
          <w:rFonts w:ascii="Bookman Old Style" w:hAnsi="Bookman Old Style"/>
          <w:u w:val="single"/>
        </w:rPr>
        <w:t xml:space="preserve">Problem </w:t>
      </w:r>
      <w:r>
        <w:rPr>
          <w:rFonts w:ascii="Bookman Old Style" w:hAnsi="Bookman Old Style"/>
          <w:u w:val="single"/>
        </w:rPr>
        <w:t>2</w:t>
      </w:r>
    </w:p>
    <w:p w14:paraId="78FC13BF" w14:textId="798E78E0" w:rsidR="006C35E1" w:rsidRDefault="006C35E1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69C01831" w14:textId="77777777" w:rsidR="006C35E1" w:rsidRDefault="006C35E1" w:rsidP="00A71FD5">
      <w:pPr>
        <w:shd w:val="clear" w:color="auto" w:fill="FFFFFF"/>
        <w:spacing w:line="285" w:lineRule="atLeast"/>
        <w:ind w:left="4320" w:firstLine="720"/>
        <w:rPr>
          <w:rFonts w:ascii="Bookman Old Style" w:hAnsi="Bookman Old Style"/>
          <w:u w:val="single"/>
        </w:rPr>
      </w:pPr>
    </w:p>
    <w:p w14:paraId="08F2953E" w14:textId="6FF864FB" w:rsidR="00A71FD5" w:rsidRPr="00A71FD5" w:rsidRDefault="00A71FD5" w:rsidP="00A71FD5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</w:p>
    <w:p w14:paraId="5D542717" w14:textId="096D0285" w:rsidR="00A71FD5" w:rsidRDefault="00A71FD5" w:rsidP="00A71FD5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  <w:r w:rsidRPr="00A71FD5">
        <w:rPr>
          <w:rFonts w:eastAsiaTheme="minorHAnsi"/>
          <w:color w:val="000000"/>
          <w:sz w:val="26"/>
          <w:szCs w:val="26"/>
          <w:lang w:eastAsia="en-US"/>
        </w:rPr>
        <w:t xml:space="preserve">Consider a relation scheme R = (A, B, C, D, E, H) on which the following functional dependencies hold: {A–&gt;B, BC–&gt; D, E–&gt;C, D–&gt;A}. What are the candidate keys of R? write a c program to find it. </w:t>
      </w:r>
    </w:p>
    <w:p w14:paraId="36065F51" w14:textId="2D836657" w:rsidR="006C35E1" w:rsidRDefault="006C35E1" w:rsidP="00A71FD5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</w:p>
    <w:p w14:paraId="24F9EF20" w14:textId="77777777" w:rsidR="006C35E1" w:rsidRPr="00A71FD5" w:rsidRDefault="006C35E1" w:rsidP="00A71FD5">
      <w:pPr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eastAsia="en-US"/>
        </w:rPr>
      </w:pPr>
    </w:p>
    <w:p w14:paraId="3937A8B2" w14:textId="77777777" w:rsidR="00A71FD5" w:rsidRPr="00A71FD5" w:rsidRDefault="00A71FD5" w:rsidP="00A71FD5">
      <w:pPr>
        <w:shd w:val="clear" w:color="auto" w:fill="FFFFFF"/>
        <w:spacing w:line="285" w:lineRule="atLeast"/>
        <w:rPr>
          <w:rFonts w:ascii="Bookman Old Style" w:hAnsi="Bookman Old Style"/>
          <w:u w:val="single"/>
        </w:rPr>
      </w:pPr>
    </w:p>
    <w:p w14:paraId="0CE056BC" w14:textId="6AA2C26E" w:rsidR="008B6E24" w:rsidRDefault="00A71FD5" w:rsidP="00725B78">
      <w:pPr>
        <w:shd w:val="clear" w:color="auto" w:fill="FFFFFF"/>
        <w:spacing w:line="285" w:lineRule="atLeast"/>
        <w:rPr>
          <w:rFonts w:ascii="Bookman Old Style" w:hAnsi="Bookman Old Style" w:cs="Droid Sans Mono"/>
          <w:b/>
          <w:bCs/>
          <w:sz w:val="22"/>
          <w:szCs w:val="22"/>
        </w:rPr>
      </w:pPr>
      <w:r w:rsidRPr="00A71FD5">
        <w:rPr>
          <w:rFonts w:ascii="Bookman Old Style" w:hAnsi="Bookman Old Style" w:cs="Droid Sans Mono"/>
          <w:b/>
          <w:bCs/>
          <w:sz w:val="22"/>
          <w:szCs w:val="22"/>
        </w:rPr>
        <w:drawing>
          <wp:inline distT="0" distB="0" distL="0" distR="0" wp14:anchorId="0109F4AB" wp14:editId="42EDE590">
            <wp:extent cx="6858000" cy="3488055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E24" w:rsidSect="00A71FD5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F9369" w14:textId="77777777" w:rsidR="0066611F" w:rsidRDefault="0066611F" w:rsidP="00E74B29">
      <w:r>
        <w:separator/>
      </w:r>
    </w:p>
  </w:endnote>
  <w:endnote w:type="continuationSeparator" w:id="0">
    <w:p w14:paraId="5C53EB4E" w14:textId="77777777" w:rsidR="0066611F" w:rsidRDefault="0066611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roid Sans Mono">
    <w:panose1 w:val="020B0609030804020204"/>
    <w:charset w:val="00"/>
    <w:family w:val="modern"/>
    <w:pitch w:val="fixed"/>
    <w:sig w:usb0="E00002AF" w:usb1="4000205B" w:usb2="00000028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DEE4E" w14:textId="77777777" w:rsidR="0066611F" w:rsidRDefault="0066611F" w:rsidP="00E74B29">
      <w:r>
        <w:separator/>
      </w:r>
    </w:p>
  </w:footnote>
  <w:footnote w:type="continuationSeparator" w:id="0">
    <w:p w14:paraId="6487EF50" w14:textId="77777777" w:rsidR="0066611F" w:rsidRDefault="0066611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ea1ALOTxXIsAAAA"/>
  </w:docVars>
  <w:rsids>
    <w:rsidRoot w:val="00092E41"/>
    <w:rsid w:val="00086FA5"/>
    <w:rsid w:val="00092E41"/>
    <w:rsid w:val="00096D6B"/>
    <w:rsid w:val="000E4641"/>
    <w:rsid w:val="001172D0"/>
    <w:rsid w:val="0012706B"/>
    <w:rsid w:val="00151F66"/>
    <w:rsid w:val="00177F8D"/>
    <w:rsid w:val="00185F4A"/>
    <w:rsid w:val="002012DC"/>
    <w:rsid w:val="00210FE7"/>
    <w:rsid w:val="00222F68"/>
    <w:rsid w:val="0028001F"/>
    <w:rsid w:val="002951EB"/>
    <w:rsid w:val="002D2200"/>
    <w:rsid w:val="003030E0"/>
    <w:rsid w:val="003078DD"/>
    <w:rsid w:val="003172A2"/>
    <w:rsid w:val="003A49C6"/>
    <w:rsid w:val="003B5034"/>
    <w:rsid w:val="003F3D1D"/>
    <w:rsid w:val="0040564B"/>
    <w:rsid w:val="00414139"/>
    <w:rsid w:val="0048120C"/>
    <w:rsid w:val="004909D9"/>
    <w:rsid w:val="00521481"/>
    <w:rsid w:val="0056636B"/>
    <w:rsid w:val="0063405E"/>
    <w:rsid w:val="00665110"/>
    <w:rsid w:val="0066611F"/>
    <w:rsid w:val="006709F1"/>
    <w:rsid w:val="006C35E1"/>
    <w:rsid w:val="006C60E6"/>
    <w:rsid w:val="00725B78"/>
    <w:rsid w:val="00742988"/>
    <w:rsid w:val="00764F3D"/>
    <w:rsid w:val="007B2586"/>
    <w:rsid w:val="007C06BD"/>
    <w:rsid w:val="00837914"/>
    <w:rsid w:val="00870AFF"/>
    <w:rsid w:val="00874FE7"/>
    <w:rsid w:val="008B6E24"/>
    <w:rsid w:val="00952F7D"/>
    <w:rsid w:val="0095449D"/>
    <w:rsid w:val="0095496A"/>
    <w:rsid w:val="009A38BA"/>
    <w:rsid w:val="00A2377C"/>
    <w:rsid w:val="00A71FD5"/>
    <w:rsid w:val="00B43E11"/>
    <w:rsid w:val="00BF3430"/>
    <w:rsid w:val="00C466AA"/>
    <w:rsid w:val="00C755AB"/>
    <w:rsid w:val="00CB7EC7"/>
    <w:rsid w:val="00CD6D7B"/>
    <w:rsid w:val="00CE66ED"/>
    <w:rsid w:val="00D36246"/>
    <w:rsid w:val="00D43125"/>
    <w:rsid w:val="00D62ADF"/>
    <w:rsid w:val="00D66A3A"/>
    <w:rsid w:val="00DF198B"/>
    <w:rsid w:val="00E74B29"/>
    <w:rsid w:val="00EF7945"/>
    <w:rsid w:val="00F32F86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A71FD5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customStyle="1" w:styleId="Default">
    <w:name w:val="Default"/>
    <w:rsid w:val="008B6E24"/>
    <w:pPr>
      <w:autoSpaceDE w:val="0"/>
      <w:autoSpaceDN w:val="0"/>
      <w:adjustRightInd w:val="0"/>
    </w:pPr>
    <w:rPr>
      <w:rFonts w:ascii="Calibri" w:hAnsi="Calibri" w:cs="Calibri"/>
      <w:color w:val="000000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7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2021-09-23T10:57:00Z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